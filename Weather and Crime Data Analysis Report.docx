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21147149"/>
    <w:bookmarkStart w:id="1" w:name="_Toc318188227"/>
    <w:bookmarkStart w:id="2" w:name="_Toc318188327"/>
    <w:bookmarkStart w:id="3" w:name="_Toc318189312"/>
    <w:bookmarkStart w:id="4" w:name="_Toc321147011"/>
    <w:p w14:paraId="47ECEB75" w14:textId="2677AF7A" w:rsidR="005A2A0A" w:rsidRDefault="002067AE" w:rsidP="00047A94">
      <w:pPr>
        <w:pStyle w:val="Photo"/>
        <w:jc w:val="left"/>
      </w:pPr>
      <w:r>
        <w:rPr>
          <w:noProof/>
        </w:rPr>
        <mc:AlternateContent>
          <mc:Choice Requires="wpg">
            <w:drawing>
              <wp:anchor distT="0" distB="0" distL="114300" distR="114300" simplePos="0" relativeHeight="251662336" behindDoc="0" locked="0" layoutInCell="1" allowOverlap="1" wp14:anchorId="086BFFDA" wp14:editId="1EAB682F">
                <wp:simplePos x="0" y="0"/>
                <wp:positionH relativeFrom="column">
                  <wp:posOffset>635</wp:posOffset>
                </wp:positionH>
                <wp:positionV relativeFrom="paragraph">
                  <wp:posOffset>169545</wp:posOffset>
                </wp:positionV>
                <wp:extent cx="5490210" cy="5584190"/>
                <wp:effectExtent l="0" t="38100" r="0" b="0"/>
                <wp:wrapThrough wrapText="bothSides">
                  <wp:wrapPolygon edited="0">
                    <wp:start x="0" y="-147"/>
                    <wp:lineTo x="0" y="21516"/>
                    <wp:lineTo x="21510" y="21516"/>
                    <wp:lineTo x="21510" y="-147"/>
                    <wp:lineTo x="0" y="-147"/>
                  </wp:wrapPolygon>
                </wp:wrapThrough>
                <wp:docPr id="11" name="Group 11"/>
                <wp:cNvGraphicFramePr/>
                <a:graphic xmlns:a="http://schemas.openxmlformats.org/drawingml/2006/main">
                  <a:graphicData uri="http://schemas.microsoft.com/office/word/2010/wordprocessingGroup">
                    <wpg:wgp>
                      <wpg:cNvGrpSpPr/>
                      <wpg:grpSpPr>
                        <a:xfrm>
                          <a:off x="0" y="0"/>
                          <a:ext cx="5490210" cy="5584190"/>
                          <a:chOff x="0" y="0"/>
                          <a:chExt cx="5306060" cy="5297805"/>
                        </a:xfrm>
                      </wpg:grpSpPr>
                      <pic:pic xmlns:pic="http://schemas.openxmlformats.org/drawingml/2006/picture">
                        <pic:nvPicPr>
                          <pic:cNvPr id="12" name="Picture 12" descr="Screen Clipping"/>
                          <pic:cNvPicPr>
                            <a:picLocks noChangeAspect="1"/>
                          </pic:cNvPicPr>
                        </pic:nvPicPr>
                        <pic:blipFill rotWithShape="1">
                          <a:blip r:embed="rId8">
                            <a:extLst>
                              <a:ext uri="{28A0092B-C50C-407E-A947-70E740481C1C}">
                                <a14:useLocalDpi xmlns:a14="http://schemas.microsoft.com/office/drawing/2010/main" val="0"/>
                              </a:ext>
                            </a:extLst>
                          </a:blip>
                          <a:srcRect t="976" b="2874"/>
                          <a:stretch/>
                        </pic:blipFill>
                        <pic:spPr bwMode="auto">
                          <a:xfrm>
                            <a:off x="0" y="0"/>
                            <a:ext cx="5306060" cy="52978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descr="Image result for photos artistic murder"/>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rot="20651391">
                            <a:off x="531628" y="3164249"/>
                            <a:ext cx="1466215" cy="1527175"/>
                          </a:xfrm>
                          <a:prstGeom prst="rect">
                            <a:avLst/>
                          </a:prstGeom>
                          <a:noFill/>
                          <a:ln>
                            <a:noFill/>
                          </a:ln>
                          <a:effectLst>
                            <a:glow rad="101600">
                              <a:schemeClr val="accent1">
                                <a:satMod val="175000"/>
                                <a:alpha val="40000"/>
                              </a:schemeClr>
                            </a:glow>
                            <a:softEdge rad="12700"/>
                          </a:effectLst>
                        </pic:spPr>
                      </pic:pic>
                      <pic:pic xmlns:pic="http://schemas.openxmlformats.org/drawingml/2006/picture">
                        <pic:nvPicPr>
                          <pic:cNvPr id="14" name="Picture 14" descr="Image result for photos artistic fist fight"/>
                          <pic:cNvPicPr>
                            <a:picLocks noChangeAspect="1"/>
                          </pic:cNvPicPr>
                        </pic:nvPicPr>
                        <pic:blipFill>
                          <a:blip r:embed="rId10" cstate="print">
                            <a:extLst>
                              <a:ext uri="{BEBA8EAE-BF5A-486C-A8C5-ECC9F3942E4B}">
                                <a14:imgProps xmlns:a14="http://schemas.microsoft.com/office/drawing/2010/main">
                                  <a14:imgLayer r:embed="rId11">
                                    <a14:imgEffect>
                                      <a14:backgroundRemoval t="6218" b="89896" l="9918" r="89946">
                                        <a14:foregroundMark x1="53397" y1="6218" x2="53397" y2="6218"/>
                                        <a14:foregroundMark x1="55707" y1="43782" x2="55707" y2="43782"/>
                                        <a14:foregroundMark x1="30163" y1="59585" x2="30163" y2="59585"/>
                                        <a14:foregroundMark x1="52582" y1="73057" x2="52582" y2="73057"/>
                                        <a14:foregroundMark x1="65082" y1="56606" x2="65082" y2="56606"/>
                                        <a14:foregroundMark x1="57745" y1="63601" x2="57745" y2="63601"/>
                                        <a14:foregroundMark x1="68750" y1="72798" x2="68750" y2="72798"/>
                                        <a14:foregroundMark x1="75408" y1="43005" x2="75408" y2="43005"/>
                                        <a14:foregroundMark x1="77717" y1="30311" x2="77717" y2="30311"/>
                                        <a14:foregroundMark x1="65082" y1="8679" x2="65082" y2="8679"/>
                                        <a14:foregroundMark x1="37092" y1="24482" x2="37092" y2="24482"/>
                                        <a14:foregroundMark x1="38587" y1="42228" x2="38587" y2="42228"/>
                                        <a14:foregroundMark x1="54076" y1="34845" x2="54076" y2="34845"/>
                                        <a14:foregroundMark x1="59103" y1="24870" x2="59103" y2="24870"/>
                                        <a14:foregroundMark x1="68478" y1="18523" x2="68478" y2="18523"/>
                                      </a14:backgroundRemoval>
                                    </a14:imgEffect>
                                  </a14:imgLayer>
                                </a14:imgProps>
                              </a:ext>
                              <a:ext uri="{28A0092B-C50C-407E-A947-70E740481C1C}">
                                <a14:useLocalDpi xmlns:a14="http://schemas.microsoft.com/office/drawing/2010/main" val="0"/>
                              </a:ext>
                            </a:extLst>
                          </a:blip>
                          <a:srcRect/>
                          <a:stretch>
                            <a:fillRect/>
                          </a:stretch>
                        </pic:blipFill>
                        <pic:spPr bwMode="auto">
                          <a:xfrm rot="17810484">
                            <a:off x="1960644" y="-21265"/>
                            <a:ext cx="1440180" cy="1510030"/>
                          </a:xfrm>
                          <a:prstGeom prst="rect">
                            <a:avLst/>
                          </a:prstGeom>
                          <a:noFill/>
                          <a:ln>
                            <a:noFill/>
                          </a:ln>
                          <a:effectLst>
                            <a:glow rad="101600">
                              <a:schemeClr val="accent6">
                                <a:satMod val="175000"/>
                                <a:alpha val="40000"/>
                              </a:schemeClr>
                            </a:glow>
                          </a:effectLst>
                        </pic:spPr>
                      </pic:pic>
                      <pic:pic xmlns:pic="http://schemas.openxmlformats.org/drawingml/2006/picture">
                        <pic:nvPicPr>
                          <pic:cNvPr id="15" name="Picture 15" descr="Image result for artistic photos stabbing"/>
                          <pic:cNvPicPr>
                            <a:picLocks noChangeAspect="1"/>
                          </pic:cNvPicPr>
                        </pic:nvPicPr>
                        <pic:blipFill>
                          <a:blip r:embed="rId12" cstate="print">
                            <a:extLst>
                              <a:ext uri="{BEBA8EAE-BF5A-486C-A8C5-ECC9F3942E4B}">
                                <a14:imgProps xmlns:a14="http://schemas.microsoft.com/office/drawing/2010/main">
                                  <a14:imgLayer r:embed="rId13">
                                    <a14:imgEffect>
                                      <a14:backgroundRemoval t="4594" b="96631" l="6250" r="95875">
                                        <a14:foregroundMark x1="6250" y1="74732" x2="6250" y2="74732"/>
                                        <a14:foregroundMark x1="91250" y1="91424" x2="91250" y2="91424"/>
                                        <a14:foregroundMark x1="95875" y1="96784" x2="95875" y2="96784"/>
                                        <a14:foregroundMark x1="56625" y1="4594" x2="56625" y2="4594"/>
                                      </a14:backgroundRemoval>
                                    </a14:imgEffect>
                                  </a14:imgLayer>
                                </a14:imgProps>
                              </a:ext>
                              <a:ext uri="{28A0092B-C50C-407E-A947-70E740481C1C}">
                                <a14:useLocalDpi xmlns:a14="http://schemas.microsoft.com/office/drawing/2010/main" val="0"/>
                              </a:ext>
                            </a:extLst>
                          </a:blip>
                          <a:srcRect/>
                          <a:stretch>
                            <a:fillRect/>
                          </a:stretch>
                        </pic:blipFill>
                        <pic:spPr bwMode="auto">
                          <a:xfrm rot="6106016" flipH="1">
                            <a:off x="3181261" y="3177008"/>
                            <a:ext cx="1807845" cy="1475105"/>
                          </a:xfrm>
                          <a:prstGeom prst="rect">
                            <a:avLst/>
                          </a:prstGeom>
                          <a:noFill/>
                          <a:ln>
                            <a:noFill/>
                          </a:ln>
                          <a:effectLst>
                            <a:glow rad="101600">
                              <a:schemeClr val="accent2">
                                <a:satMod val="175000"/>
                                <a:alpha val="40000"/>
                              </a:schemeClr>
                            </a:glow>
                          </a:effectLst>
                        </pic:spPr>
                      </pic:pic>
                    </wpg:wgp>
                  </a:graphicData>
                </a:graphic>
                <wp14:sizeRelH relativeFrom="margin">
                  <wp14:pctWidth>0</wp14:pctWidth>
                </wp14:sizeRelH>
                <wp14:sizeRelV relativeFrom="margin">
                  <wp14:pctHeight>0</wp14:pctHeight>
                </wp14:sizeRelV>
              </wp:anchor>
            </w:drawing>
          </mc:Choice>
          <mc:Fallback>
            <w:pict>
              <v:group w14:anchorId="1A62B4CE" id="Group 11" o:spid="_x0000_s1026" style="position:absolute;margin-left:.05pt;margin-top:13.35pt;width:432.3pt;height:439.7pt;z-index:251662336;mso-width-relative:margin;mso-height-relative:margin" coordsize="53060,52978" o:gfxdata="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alt="Screen Clipping" style="position:absolute;width:53060;height:52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">
                  <v:imagedata r:id="rId14" o:title="Screen Clipping" croptop="640f" cropbottom="1884f"/>
                </v:shape>
                <v:shape id="Picture 13" o:spid="_x0000_s1028" type="#_x0000_t75" alt="Image result for photos artistic murder" style="position:absolute;left:5316;top:31642;width:14662;height:15272;rotation:-103613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">
                  <v:imagedata r:id="rId15" o:title="Image result for photos artistic murder"/>
                </v:shape>
                <v:shape id="Picture 14" o:spid="_x0000_s1029" type="#_x0000_t75" alt="Image result for photos artistic fist fight" style="position:absolute;left:19606;top:-213;width:14402;height:15100;rotation:-413916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">
                  <v:imagedata r:id="rId16" o:title="Image result for photos artistic fist fight"/>
                </v:shape>
                <v:shape id="Picture 15" o:spid="_x0000_s1030" type="#_x0000_t75" alt="Image result for artistic photos stabbing" style="position:absolute;left:31813;top:31769;width:18078;height:14751;rotation:-6669398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">
                  <v:imagedata r:id="rId17" o:title="Image result for artistic photos stabbing"/>
                </v:shape>
                <w10:wrap type="through"/>
              </v:group>
            </w:pict>
          </mc:Fallback>
        </mc:AlternateContent>
      </w:r>
    </w:p>
    <w:bookmarkEnd w:id="0"/>
    <w:bookmarkEnd w:id="1"/>
    <w:bookmarkEnd w:id="2"/>
    <w:bookmarkEnd w:id="3"/>
    <w:bookmarkEnd w:id="4"/>
    <w:p w14:paraId="79A045A2" w14:textId="15B36904" w:rsidR="00C6554A" w:rsidRDefault="00C84604" w:rsidP="00C6554A">
      <w:pPr>
        <w:pStyle w:val="Title"/>
      </w:pPr>
      <w:r>
        <w:t>Weather and Crime</w:t>
      </w:r>
    </w:p>
    <w:p w14:paraId="149C4B05" w14:textId="58074119" w:rsidR="00C6554A" w:rsidRPr="00D5413C" w:rsidRDefault="00C84604" w:rsidP="00C6554A">
      <w:pPr>
        <w:pStyle w:val="Subtitle"/>
      </w:pPr>
      <w:r>
        <w:t>Analytic review of weather effect on crime</w:t>
      </w:r>
    </w:p>
    <w:p w14:paraId="357D97BF" w14:textId="67D896E5" w:rsidR="00251B1D" w:rsidRDefault="00C84604" w:rsidP="00C6554A">
      <w:pPr>
        <w:pStyle w:val="ContactInfo"/>
        <w:sectPr w:rsidR="00251B1D">
          <w:headerReference w:type="even" r:id="rId18"/>
          <w:headerReference w:type="default" r:id="rId19"/>
          <w:footerReference w:type="even" r:id="rId20"/>
          <w:footerReference w:type="default" r:id="rId21"/>
          <w:headerReference w:type="first" r:id="rId22"/>
          <w:footerReference w:type="first" r:id="rId23"/>
          <w:pgSz w:w="12240" w:h="15840"/>
          <w:pgMar w:top="1728" w:right="1800" w:bottom="1440" w:left="1800" w:header="720" w:footer="720" w:gutter="0"/>
          <w:pgNumType w:start="0"/>
          <w:cols w:space="720"/>
          <w:titlePg/>
          <w:docGrid w:linePitch="360"/>
        </w:sectPr>
      </w:pPr>
      <w:r>
        <w:t>Team 1</w:t>
      </w:r>
      <w:r w:rsidR="00C6554A">
        <w:t xml:space="preserve"> | </w:t>
      </w:r>
      <w:r>
        <w:t>Data Analytics Bootcamp</w:t>
      </w:r>
      <w:r w:rsidR="00C6554A">
        <w:t xml:space="preserve"> |</w:t>
      </w:r>
      <w:r w:rsidR="00C6554A" w:rsidRPr="00D5413C">
        <w:t xml:space="preserve"> </w:t>
      </w:r>
      <w:r>
        <w:t>April 4 2018</w:t>
      </w:r>
    </w:p>
    <w:p w14:paraId="5AA98786" w14:textId="01D8D611" w:rsidR="00251B1D" w:rsidRDefault="00251B1D" w:rsidP="00251B1D">
      <w:pPr>
        <w:pStyle w:val="Heading1"/>
      </w:pPr>
      <w:r>
        <w:lastRenderedPageBreak/>
        <w:t>Team</w:t>
      </w:r>
    </w:p>
    <w:p w14:paraId="76990AC3" w14:textId="67D0D4E8" w:rsidR="00251B1D" w:rsidRDefault="00251B1D" w:rsidP="00251B1D">
      <w:r>
        <w:t>Kevin Mc</w:t>
      </w:r>
      <w:r w:rsidR="006A02E7">
        <w:t>C</w:t>
      </w:r>
      <w:r>
        <w:t>urdy</w:t>
      </w:r>
    </w:p>
    <w:p w14:paraId="7F9CF6EC" w14:textId="5122CCE5" w:rsidR="00251B1D" w:rsidRDefault="00251B1D" w:rsidP="00251B1D">
      <w:r>
        <w:t>Chris Wong</w:t>
      </w:r>
    </w:p>
    <w:p w14:paraId="3F1B3DBD" w14:textId="62DEEB18" w:rsidR="00251B1D" w:rsidRDefault="00251B1D" w:rsidP="00251B1D">
      <w:r>
        <w:t xml:space="preserve">Amir </w:t>
      </w:r>
      <w:proofErr w:type="spellStart"/>
      <w:r w:rsidR="00DE757F">
        <w:t>Afshar</w:t>
      </w:r>
      <w:proofErr w:type="spellEnd"/>
    </w:p>
    <w:p w14:paraId="284E64E0" w14:textId="448350FE" w:rsidR="00251B1D" w:rsidRDefault="00251B1D" w:rsidP="00251B1D">
      <w:r>
        <w:t>Minh Huynh</w:t>
      </w:r>
    </w:p>
    <w:p w14:paraId="4F19B639" w14:textId="78FA2EA3" w:rsidR="00251B1D" w:rsidRPr="00251B1D" w:rsidRDefault="00251B1D" w:rsidP="00251B1D">
      <w:r>
        <w:t>Michael Montoya</w:t>
      </w:r>
    </w:p>
    <w:p w14:paraId="21C2B273" w14:textId="77777777" w:rsidR="00251B1D" w:rsidRPr="00251B1D" w:rsidRDefault="00251B1D" w:rsidP="00251B1D"/>
    <w:p w14:paraId="7F13EA4C" w14:textId="77777777" w:rsidR="00251B1D" w:rsidRDefault="00251B1D" w:rsidP="00C6554A">
      <w:pPr>
        <w:pStyle w:val="ContactInfo"/>
        <w:sectPr w:rsidR="00251B1D">
          <w:pgSz w:w="12240" w:h="15840"/>
          <w:pgMar w:top="1728" w:right="1800" w:bottom="1440" w:left="1800" w:header="720" w:footer="720" w:gutter="0"/>
          <w:pgNumType w:start="0"/>
          <w:cols w:space="720"/>
          <w:titlePg/>
          <w:docGrid w:linePitch="360"/>
        </w:sectPr>
      </w:pPr>
    </w:p>
    <w:p w14:paraId="10F0F6E5" w14:textId="3CC97230" w:rsidR="00C84604" w:rsidRDefault="00807730" w:rsidP="00807730">
      <w:pPr>
        <w:pStyle w:val="Heading1"/>
      </w:pPr>
      <w:r>
        <w:lastRenderedPageBreak/>
        <w:t>Introduction</w:t>
      </w:r>
    </w:p>
    <w:p w14:paraId="15FB2370" w14:textId="59D6CFD4" w:rsidR="00FC4763" w:rsidRDefault="00FC4763" w:rsidP="001F44C5">
      <w:r>
        <w:t>It is often wondered</w:t>
      </w:r>
      <w:r w:rsidR="002F7B45">
        <w:t xml:space="preserve"> how crime and weather related.</w:t>
      </w:r>
    </w:p>
    <w:p w14:paraId="2FF0797D" w14:textId="0EC9687E" w:rsidR="001F44C5" w:rsidRDefault="001F44C5" w:rsidP="00A66AD7">
      <w:pPr>
        <w:pStyle w:val="ListParagraph"/>
        <w:numPr>
          <w:ilvl w:val="0"/>
          <w:numId w:val="17"/>
        </w:numPr>
      </w:pPr>
      <w:r>
        <w:t>Does weather affect crime incidence? Do crimes occur more often in areas experiencing extreme seasonal weather changes?</w:t>
      </w:r>
    </w:p>
    <w:p w14:paraId="1A7B234B" w14:textId="7AABC229" w:rsidR="001F44C5" w:rsidRDefault="001F44C5" w:rsidP="00A66AD7">
      <w:pPr>
        <w:pStyle w:val="ListParagraph"/>
        <w:numPr>
          <w:ilvl w:val="0"/>
          <w:numId w:val="17"/>
        </w:numPr>
      </w:pPr>
      <w:r>
        <w:t>Does temperature affect crime?</w:t>
      </w:r>
    </w:p>
    <w:p w14:paraId="54BD6AD0" w14:textId="52F74F7C" w:rsidR="001F44C5" w:rsidRDefault="001F44C5" w:rsidP="00A66AD7">
      <w:pPr>
        <w:pStyle w:val="ListParagraph"/>
        <w:numPr>
          <w:ilvl w:val="0"/>
          <w:numId w:val="17"/>
        </w:numPr>
      </w:pPr>
      <w:r>
        <w:t>What type of crime is affected the most by weather?</w:t>
      </w:r>
    </w:p>
    <w:p w14:paraId="172E8191" w14:textId="50FEFA69" w:rsidR="005259F4" w:rsidRPr="005259F4" w:rsidRDefault="001F44C5" w:rsidP="00A66AD7">
      <w:pPr>
        <w:pStyle w:val="ListParagraph"/>
        <w:numPr>
          <w:ilvl w:val="0"/>
          <w:numId w:val="17"/>
        </w:numPr>
      </w:pPr>
      <w:r>
        <w:t>What contributes to crime occurrences?</w:t>
      </w:r>
    </w:p>
    <w:p w14:paraId="073C6B36" w14:textId="7E89F247" w:rsidR="00C84604" w:rsidRDefault="00807730" w:rsidP="00807730">
      <w:pPr>
        <w:pStyle w:val="Heading1"/>
      </w:pPr>
      <w:r>
        <w:t>Methods</w:t>
      </w:r>
    </w:p>
    <w:p w14:paraId="0D2095CB" w14:textId="440C4E4D" w:rsidR="005259F4" w:rsidRPr="005259F4" w:rsidRDefault="000B5598" w:rsidP="005259F4">
      <w:r>
        <w:t xml:space="preserve">We did not conduct a randomized sampling of data.  Instead we used all </w:t>
      </w:r>
      <w:r w:rsidR="009D4E98">
        <w:t xml:space="preserve">readily </w:t>
      </w:r>
      <w:r>
        <w:t>a</w:t>
      </w:r>
      <w:r w:rsidR="009D4E98">
        <w:t>vailable</w:t>
      </w:r>
      <w:r>
        <w:t xml:space="preserve"> data (weather for every day) and all crimes</w:t>
      </w:r>
      <w:r w:rsidR="002D5430">
        <w:t xml:space="preserve"> reported</w:t>
      </w:r>
      <w:r>
        <w:t xml:space="preserve"> within a day</w:t>
      </w:r>
      <w:r w:rsidR="002D5430">
        <w:t xml:space="preserve"> for the past three complete years (2015-2017)</w:t>
      </w:r>
      <w:r>
        <w:t>.</w:t>
      </w:r>
    </w:p>
    <w:p w14:paraId="33E9BD0D" w14:textId="361F33EF" w:rsidR="00C84604" w:rsidRDefault="00C84604" w:rsidP="000B5598">
      <w:pPr>
        <w:pStyle w:val="Heading2"/>
      </w:pPr>
      <w:r>
        <w:t>Study design</w:t>
      </w:r>
    </w:p>
    <w:p w14:paraId="29066BAC" w14:textId="4933388F" w:rsidR="00C84604" w:rsidRDefault="00C84604" w:rsidP="00F03589">
      <w:pPr>
        <w:pStyle w:val="Heading3"/>
      </w:pPr>
      <w:r>
        <w:t>Subjects</w:t>
      </w:r>
    </w:p>
    <w:p w14:paraId="4D0DA376" w14:textId="6EDDB95A" w:rsidR="005259F4" w:rsidRDefault="00410D3F" w:rsidP="005259F4">
      <w:r>
        <w:t>We selected t</w:t>
      </w:r>
      <w:r w:rsidR="008E498B">
        <w:t xml:space="preserve">wo cities of similar size </w:t>
      </w:r>
      <w:r>
        <w:t>to</w:t>
      </w:r>
      <w:r w:rsidR="008E498B">
        <w:t xml:space="preserve"> review.  </w:t>
      </w:r>
      <w:r>
        <w:t xml:space="preserve">We chose one </w:t>
      </w:r>
      <w:r w:rsidR="008E498B">
        <w:t>city with relatively consistent weather</w:t>
      </w:r>
      <w:r w:rsidR="000556D9">
        <w:t xml:space="preserve"> (</w:t>
      </w:r>
      <w:r w:rsidR="008E498B">
        <w:t>Los Angeles</w:t>
      </w:r>
      <w:r>
        <w:t xml:space="preserve">, </w:t>
      </w:r>
      <w:r w:rsidR="008E498B">
        <w:t xml:space="preserve">to compare to a city with varying weather by season (Chicago).  </w:t>
      </w:r>
    </w:p>
    <w:tbl>
      <w:tblPr>
        <w:tblStyle w:val="TableGrid"/>
        <w:tblW w:w="0" w:type="auto"/>
        <w:jc w:val="center"/>
        <w:tblLook w:val="04A0" w:firstRow="1" w:lastRow="0" w:firstColumn="1" w:lastColumn="0" w:noHBand="0" w:noVBand="1"/>
      </w:tblPr>
      <w:tblGrid>
        <w:gridCol w:w="1615"/>
        <w:gridCol w:w="2970"/>
        <w:gridCol w:w="1876"/>
        <w:gridCol w:w="2169"/>
      </w:tblGrid>
      <w:tr w:rsidR="000556D9" w14:paraId="4F151357" w14:textId="0E8EC739" w:rsidTr="00E041E0">
        <w:trPr>
          <w:jc w:val="center"/>
        </w:trPr>
        <w:tc>
          <w:tcPr>
            <w:tcW w:w="1615" w:type="dxa"/>
            <w:shd w:val="clear" w:color="auto" w:fill="00A0B8" w:themeFill="accent1"/>
          </w:tcPr>
          <w:p w14:paraId="3F0AC039" w14:textId="64BB67E8" w:rsidR="000556D9" w:rsidRPr="00642B0D" w:rsidRDefault="000556D9" w:rsidP="005259F4">
            <w:pPr>
              <w:rPr>
                <w:color w:val="FFFFFF" w:themeColor="background1"/>
              </w:rPr>
            </w:pPr>
            <w:r w:rsidRPr="00642B0D">
              <w:rPr>
                <w:color w:val="FFFFFF" w:themeColor="background1"/>
              </w:rPr>
              <w:t>City</w:t>
            </w:r>
            <w:r w:rsidR="00A12AF4">
              <w:rPr>
                <w:rStyle w:val="FootnoteReference"/>
                <w:color w:val="FFFFFF" w:themeColor="background1"/>
              </w:rPr>
              <w:footnoteReference w:id="1"/>
            </w:r>
          </w:p>
        </w:tc>
        <w:tc>
          <w:tcPr>
            <w:tcW w:w="2970" w:type="dxa"/>
            <w:shd w:val="clear" w:color="auto" w:fill="00A0B8" w:themeFill="accent1"/>
          </w:tcPr>
          <w:p w14:paraId="1A7D2C31" w14:textId="67AE1CE7" w:rsidR="000556D9" w:rsidRPr="00642B0D" w:rsidRDefault="000556D9" w:rsidP="005259F4">
            <w:pPr>
              <w:rPr>
                <w:color w:val="FFFFFF" w:themeColor="background1"/>
              </w:rPr>
            </w:pPr>
            <w:r w:rsidRPr="00642B0D">
              <w:rPr>
                <w:color w:val="FFFFFF" w:themeColor="background1"/>
              </w:rPr>
              <w:t>Population (2016)</w:t>
            </w:r>
          </w:p>
        </w:tc>
        <w:tc>
          <w:tcPr>
            <w:tcW w:w="1876" w:type="dxa"/>
            <w:shd w:val="clear" w:color="auto" w:fill="00A0B8" w:themeFill="accent1"/>
          </w:tcPr>
          <w:p w14:paraId="712313A1" w14:textId="4DAF65BC" w:rsidR="000556D9" w:rsidRPr="00642B0D" w:rsidRDefault="000556D9" w:rsidP="005259F4">
            <w:pPr>
              <w:rPr>
                <w:color w:val="FFFFFF" w:themeColor="background1"/>
              </w:rPr>
            </w:pPr>
            <w:r w:rsidRPr="00642B0D">
              <w:rPr>
                <w:color w:val="FFFFFF" w:themeColor="background1"/>
              </w:rPr>
              <w:t>Crime Source</w:t>
            </w:r>
          </w:p>
        </w:tc>
        <w:tc>
          <w:tcPr>
            <w:tcW w:w="2169" w:type="dxa"/>
            <w:shd w:val="clear" w:color="auto" w:fill="00A0B8" w:themeFill="accent1"/>
          </w:tcPr>
          <w:p w14:paraId="167D9121" w14:textId="627D0DC3" w:rsidR="000556D9" w:rsidRPr="00642B0D" w:rsidRDefault="000556D9" w:rsidP="005259F4">
            <w:pPr>
              <w:rPr>
                <w:color w:val="FFFFFF" w:themeColor="background1"/>
              </w:rPr>
            </w:pPr>
            <w:r w:rsidRPr="00642B0D">
              <w:rPr>
                <w:color w:val="FFFFFF" w:themeColor="background1"/>
              </w:rPr>
              <w:t>Weather Source</w:t>
            </w:r>
          </w:p>
        </w:tc>
      </w:tr>
      <w:tr w:rsidR="000556D9" w14:paraId="35C948C8" w14:textId="6A355409" w:rsidTr="00E041E0">
        <w:trPr>
          <w:jc w:val="center"/>
        </w:trPr>
        <w:tc>
          <w:tcPr>
            <w:tcW w:w="1615" w:type="dxa"/>
          </w:tcPr>
          <w:p w14:paraId="7693CBA4" w14:textId="2F59CAA6" w:rsidR="000556D9" w:rsidRDefault="000556D9" w:rsidP="005259F4">
            <w:r>
              <w:t>Chicago</w:t>
            </w:r>
          </w:p>
        </w:tc>
        <w:tc>
          <w:tcPr>
            <w:tcW w:w="2970" w:type="dxa"/>
          </w:tcPr>
          <w:p w14:paraId="1EF84705" w14:textId="3E171459" w:rsidR="000556D9" w:rsidRDefault="000556D9" w:rsidP="005259F4">
            <w:r>
              <w:t>2,704,958</w:t>
            </w:r>
            <w:sdt>
              <w:sdtPr>
                <w:id w:val="-2020150959"/>
                <w:citation/>
              </w:sdtPr>
              <w:sdtEndPr/>
              <w:sdtContent>
                <w:r>
                  <w:fldChar w:fldCharType="begin"/>
                </w:r>
                <w:r>
                  <w:instrText xml:space="preserve"> CITATION WkC \l 1033 </w:instrText>
                </w:r>
                <w:r>
                  <w:fldChar w:fldCharType="separate"/>
                </w:r>
                <w:r>
                  <w:rPr>
                    <w:noProof/>
                  </w:rPr>
                  <w:t xml:space="preserve"> (Chicago, 2018)</w:t>
                </w:r>
                <w:r>
                  <w:fldChar w:fldCharType="end"/>
                </w:r>
              </w:sdtContent>
            </w:sdt>
          </w:p>
        </w:tc>
        <w:tc>
          <w:tcPr>
            <w:tcW w:w="1876" w:type="dxa"/>
          </w:tcPr>
          <w:p w14:paraId="5D6E4BA8" w14:textId="1E043808" w:rsidR="000556D9" w:rsidRDefault="000556D9" w:rsidP="005259F4">
            <w:r>
              <w:t>Data.gov</w:t>
            </w:r>
          </w:p>
        </w:tc>
        <w:tc>
          <w:tcPr>
            <w:tcW w:w="2169" w:type="dxa"/>
          </w:tcPr>
          <w:p w14:paraId="1AE5CE30" w14:textId="51A9AB5B" w:rsidR="000556D9" w:rsidRDefault="000556D9" w:rsidP="005259F4">
            <w:r>
              <w:t>Wunderground.com</w:t>
            </w:r>
          </w:p>
        </w:tc>
      </w:tr>
      <w:tr w:rsidR="000556D9" w14:paraId="4552E774" w14:textId="7D23D702" w:rsidTr="00E041E0">
        <w:trPr>
          <w:jc w:val="center"/>
        </w:trPr>
        <w:tc>
          <w:tcPr>
            <w:tcW w:w="1615" w:type="dxa"/>
          </w:tcPr>
          <w:p w14:paraId="05FA02D1" w14:textId="0A3F763C" w:rsidR="000556D9" w:rsidRDefault="000556D9" w:rsidP="005259F4">
            <w:r>
              <w:t>Los Angeles</w:t>
            </w:r>
          </w:p>
        </w:tc>
        <w:tc>
          <w:tcPr>
            <w:tcW w:w="2970" w:type="dxa"/>
          </w:tcPr>
          <w:p w14:paraId="634ABD74" w14:textId="51B87050" w:rsidR="000556D9" w:rsidRDefault="000556D9" w:rsidP="000556D9">
            <w:pPr>
              <w:jc w:val="center"/>
            </w:pPr>
            <w:r>
              <w:t>3,976,322</w:t>
            </w:r>
            <w:sdt>
              <w:sdtPr>
                <w:id w:val="468866766"/>
                <w:citation/>
              </w:sdtPr>
              <w:sdtEndPr/>
              <w:sdtContent>
                <w:r>
                  <w:fldChar w:fldCharType="begin"/>
                </w:r>
                <w:r>
                  <w:instrText xml:space="preserve"> CITATION WKLA \l 1033 </w:instrText>
                </w:r>
                <w:r>
                  <w:fldChar w:fldCharType="separate"/>
                </w:r>
                <w:r>
                  <w:rPr>
                    <w:noProof/>
                  </w:rPr>
                  <w:t xml:space="preserve"> (Los Angeles, 2018)</w:t>
                </w:r>
                <w:r>
                  <w:fldChar w:fldCharType="end"/>
                </w:r>
              </w:sdtContent>
            </w:sdt>
          </w:p>
        </w:tc>
        <w:tc>
          <w:tcPr>
            <w:tcW w:w="1876" w:type="dxa"/>
          </w:tcPr>
          <w:p w14:paraId="5A47B447" w14:textId="0FBDAA91" w:rsidR="000556D9" w:rsidRDefault="000556D9" w:rsidP="000556D9">
            <w:r>
              <w:t>Kaggle.com</w:t>
            </w:r>
          </w:p>
        </w:tc>
        <w:tc>
          <w:tcPr>
            <w:tcW w:w="2169" w:type="dxa"/>
          </w:tcPr>
          <w:p w14:paraId="62FC642E" w14:textId="6BF47086" w:rsidR="000556D9" w:rsidRDefault="000556D9" w:rsidP="000556D9">
            <w:r>
              <w:t>Wunderground.com</w:t>
            </w:r>
          </w:p>
        </w:tc>
      </w:tr>
    </w:tbl>
    <w:p w14:paraId="3C653ACC" w14:textId="77777777" w:rsidR="00410D3F" w:rsidRPr="005259F4" w:rsidRDefault="00410D3F" w:rsidP="005259F4"/>
    <w:p w14:paraId="765D780D" w14:textId="1F44B3B8" w:rsidR="00C84604" w:rsidRDefault="00C84604" w:rsidP="00F03589">
      <w:pPr>
        <w:pStyle w:val="Heading3"/>
      </w:pPr>
      <w:r>
        <w:t>Data collection</w:t>
      </w:r>
    </w:p>
    <w:p w14:paraId="30D807FB" w14:textId="498EE679" w:rsidR="00BB41B2" w:rsidRDefault="00BB41B2" w:rsidP="005B2D24">
      <w:pPr>
        <w:pStyle w:val="Heading5"/>
      </w:pPr>
      <w:r>
        <w:t>Crime Data</w:t>
      </w:r>
    </w:p>
    <w:p w14:paraId="29AF691F" w14:textId="495EFFB3" w:rsidR="005259F4" w:rsidRDefault="005259F4" w:rsidP="005259F4">
      <w:r>
        <w:t xml:space="preserve">Crime data was collected from the respective city’s </w:t>
      </w:r>
      <w:r w:rsidR="000556D9">
        <w:t>data source</w:t>
      </w:r>
      <w:r>
        <w:t xml:space="preserve">.  </w:t>
      </w:r>
      <w:r w:rsidR="00EA0D02">
        <w:t xml:space="preserve">From each data source </w:t>
      </w:r>
      <w:proofErr w:type="gramStart"/>
      <w:r w:rsidR="00EA0D02">
        <w:t>website</w:t>
      </w:r>
      <w:proofErr w:type="gramEnd"/>
      <w:r w:rsidR="00EA0D02">
        <w:t xml:space="preserve"> we only filtered for the applicable testing period and retrieved all data attributes provided by the website.  No additional filtering was performed as part of the data collection.</w:t>
      </w:r>
    </w:p>
    <w:p w14:paraId="5C844FCA" w14:textId="29CDA761" w:rsidR="007B03E4" w:rsidRDefault="007B03E4" w:rsidP="005259F4">
      <w:r>
        <w:t>After crime data was retrieved form the various sources, it was modified</w:t>
      </w:r>
      <w:r w:rsidR="000A1E9B">
        <w:t xml:space="preserve"> programmatically</w:t>
      </w:r>
      <w:r>
        <w:t xml:space="preserve"> to meet the needs of our review.  </w:t>
      </w:r>
      <w:r w:rsidR="00827C8E">
        <w:t>Utilizing Python/Pandas, w</w:t>
      </w:r>
      <w:r>
        <w:t xml:space="preserve">e stripped off excess data </w:t>
      </w:r>
      <w:r>
        <w:lastRenderedPageBreak/>
        <w:t>attributes and retained only: Incident Number/ID, Incident Date</w:t>
      </w:r>
      <w:r w:rsidR="00E61E35">
        <w:t>, and the City’s classification.</w:t>
      </w:r>
    </w:p>
    <w:p w14:paraId="6B277F7C" w14:textId="3538D960" w:rsidR="00BB41B2" w:rsidRDefault="005B2D24" w:rsidP="007B03E4">
      <w:pPr>
        <w:pStyle w:val="Heading5"/>
      </w:pPr>
      <w:r>
        <w:t>Weather Data</w:t>
      </w:r>
    </w:p>
    <w:p w14:paraId="55505E25" w14:textId="6F06DF46" w:rsidR="002442D7" w:rsidRDefault="00F92C9E" w:rsidP="005259F4">
      <w:r>
        <w:t xml:space="preserve">Our </w:t>
      </w:r>
      <w:r w:rsidR="00A36E77">
        <w:t xml:space="preserve">preferred data would have been Open Weather </w:t>
      </w:r>
      <w:r w:rsidR="00576043">
        <w:t>Map(.com); however</w:t>
      </w:r>
      <w:r w:rsidR="00E6591B">
        <w:t xml:space="preserve"> due to </w:t>
      </w:r>
      <w:r w:rsidR="00B22ABD">
        <w:t>limitations</w:t>
      </w:r>
      <w:r w:rsidR="00E6591B">
        <w:t xml:space="preserve"> of collecting historical data</w:t>
      </w:r>
      <w:r w:rsidR="00B22ABD">
        <w:t xml:space="preserve"> an alternate website</w:t>
      </w:r>
      <w:r w:rsidR="00B750C1">
        <w:t xml:space="preserve"> was selected.</w:t>
      </w:r>
      <w:r w:rsidR="00B22ABD">
        <w:t xml:space="preserve"> </w:t>
      </w:r>
      <w:r>
        <w:t xml:space="preserve"> </w:t>
      </w:r>
      <w:r w:rsidR="00B750C1">
        <w:t>The alternate site selected wunderground.com</w:t>
      </w:r>
      <w:r w:rsidR="00860EFA">
        <w:t xml:space="preserve">, </w:t>
      </w:r>
      <w:r w:rsidR="002442D7">
        <w:t>does not provide its users a mean to download data or collect via an API.  Instead the team generated the data by selecting the testing period and copying the generated data from the website and pasted into an Excel file.  The manual collection of data required some manipulation in Excel to change the individual days into actual</w:t>
      </w:r>
      <w:r w:rsidR="002A1A5E">
        <w:t xml:space="preserve"> dates.</w:t>
      </w:r>
    </w:p>
    <w:p w14:paraId="6264533A" w14:textId="7A63983F" w:rsidR="002A1A5E" w:rsidRPr="005259F4" w:rsidRDefault="002A1A5E" w:rsidP="005259F4">
      <w:r>
        <w:rPr>
          <w:noProof/>
        </w:rPr>
        <mc:AlternateContent>
          <mc:Choice Requires="wpg">
            <w:drawing>
              <wp:anchor distT="0" distB="0" distL="114300" distR="114300" simplePos="0" relativeHeight="251660288" behindDoc="0" locked="0" layoutInCell="1" allowOverlap="1" wp14:anchorId="63FB2445" wp14:editId="6E2120B2">
                <wp:simplePos x="0" y="0"/>
                <wp:positionH relativeFrom="page">
                  <wp:align>center</wp:align>
                </wp:positionH>
                <wp:positionV relativeFrom="paragraph">
                  <wp:posOffset>386080</wp:posOffset>
                </wp:positionV>
                <wp:extent cx="3941064" cy="2276856"/>
                <wp:effectExtent l="152400" t="152400" r="364490" b="371475"/>
                <wp:wrapTopAndBottom/>
                <wp:docPr id="4" name="Group 4"/>
                <wp:cNvGraphicFramePr/>
                <a:graphic xmlns:a="http://schemas.openxmlformats.org/drawingml/2006/main">
                  <a:graphicData uri="http://schemas.microsoft.com/office/word/2010/wordprocessingGroup">
                    <wpg:wgp>
                      <wpg:cNvGrpSpPr/>
                      <wpg:grpSpPr>
                        <a:xfrm>
                          <a:off x="0" y="0"/>
                          <a:ext cx="3941064" cy="2276856"/>
                          <a:chOff x="0" y="0"/>
                          <a:chExt cx="4824655" cy="2859069"/>
                        </a:xfrm>
                      </wpg:grpSpPr>
                      <pic:pic xmlns:pic="http://schemas.openxmlformats.org/drawingml/2006/picture">
                        <pic:nvPicPr>
                          <pic:cNvPr id="5" name="Picture 5" descr="Screen Clipping"/>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8280" cy="2404745"/>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6" name="Picture 6" descr="Screen Clipping"/>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1743635" y="340659"/>
                            <a:ext cx="3081020" cy="2518410"/>
                          </a:xfrm>
                          <a:prstGeom prst="rect">
                            <a:avLst/>
                          </a:prstGeom>
                          <a:ln>
                            <a:noFill/>
                          </a:ln>
                          <a:effectLst>
                            <a:outerShdw blurRad="292100" dist="139700" dir="2700000" algn="tl" rotWithShape="0">
                              <a:srgbClr val="333333">
                                <a:alpha val="65000"/>
                              </a:srgbClr>
                            </a:outerShdw>
                          </a:effectLst>
                        </pic:spPr>
                      </pic:pic>
                    </wpg:wgp>
                  </a:graphicData>
                </a:graphic>
                <wp14:sizeRelH relativeFrom="margin">
                  <wp14:pctWidth>0</wp14:pctWidth>
                </wp14:sizeRelH>
                <wp14:sizeRelV relativeFrom="margin">
                  <wp14:pctHeight>0</wp14:pctHeight>
                </wp14:sizeRelV>
              </wp:anchor>
            </w:drawing>
          </mc:Choice>
          <mc:Fallback>
            <w:pict>
              <v:group w14:anchorId="071AF0D1" id="Group 4" o:spid="_x0000_s1026" style="position:absolute;margin-left:0;margin-top:30.4pt;width:310.3pt;height:179.3pt;z-index:251660288;mso-position-horizontal:center;mso-position-horizontal-relative:page;mso-width-relative:margin;mso-height-relative:margin" coordsize="48246,2859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Screen Clipping" style="position:absolute;width:27482;height:24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">
                  <v:imagedata r:id="rId26" o:title="Screen Clipping"/>
                  <v:shadow on="t" color="#333" opacity="42598f" origin="-.5,-.5" offset="2.74397mm,2.74397mm"/>
                </v:shape>
                <v:shape id="Picture 6" o:spid="_x0000_s1028" type="#_x0000_t75" alt="Screen Clipping" style="position:absolute;left:17436;top:3406;width:30810;height:25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">
                  <v:imagedata r:id="rId27" o:title="Screen Clipping"/>
                  <v:shadow on="t" color="#333" opacity="42598f" origin="-.5,-.5" offset="2.74397mm,2.74397mm"/>
                </v:shape>
                <w10:wrap type="topAndBottom" anchorx="page"/>
              </v:group>
            </w:pict>
          </mc:Fallback>
        </mc:AlternateContent>
      </w:r>
    </w:p>
    <w:p w14:paraId="263B7568" w14:textId="77777777" w:rsidR="00F45E89" w:rsidRDefault="00F45E89" w:rsidP="00807730">
      <w:pPr>
        <w:pStyle w:val="Heading1"/>
      </w:pPr>
    </w:p>
    <w:p w14:paraId="7AD3915E" w14:textId="034FC4BF" w:rsidR="00C84604" w:rsidRDefault="00C84604" w:rsidP="00807730">
      <w:pPr>
        <w:pStyle w:val="Heading1"/>
      </w:pPr>
      <w:r>
        <w:t>Data analysis</w:t>
      </w:r>
    </w:p>
    <w:p w14:paraId="5EEF4FDF" w14:textId="09D0E08B" w:rsidR="00F45E89" w:rsidRDefault="00F45E89" w:rsidP="00872BA3">
      <w:pPr>
        <w:pStyle w:val="Heading5"/>
      </w:pPr>
      <w:r>
        <w:t>Crime Data</w:t>
      </w:r>
    </w:p>
    <w:p w14:paraId="4EE68A8A" w14:textId="5213DC17" w:rsidR="005259F4" w:rsidRDefault="00224FDF" w:rsidP="005259F4">
      <w:r>
        <w:t>The raw c</w:t>
      </w:r>
      <w:r w:rsidR="00EA0D02">
        <w:t xml:space="preserve">rime data was </w:t>
      </w:r>
      <w:proofErr w:type="gramStart"/>
      <w:r w:rsidR="00EA0D02">
        <w:t>reviewed</w:t>
      </w:r>
      <w:proofErr w:type="gramEnd"/>
      <w:r w:rsidR="00EA0D02">
        <w:t xml:space="preserve"> and we noted that each city has its own classification methodology.  </w:t>
      </w:r>
      <w:proofErr w:type="gramStart"/>
      <w:r w:rsidR="00EA0D02">
        <w:t>In order for</w:t>
      </w:r>
      <w:proofErr w:type="gramEnd"/>
      <w:r w:rsidR="00EA0D02">
        <w:t xml:space="preserve"> any </w:t>
      </w:r>
      <w:r w:rsidR="002442D7">
        <w:t>analysis</w:t>
      </w:r>
      <w:r w:rsidR="00EA0D02">
        <w:t xml:space="preserve"> to make reasonable sense</w:t>
      </w:r>
      <w:r w:rsidR="002442D7">
        <w:t xml:space="preserve">, </w:t>
      </w:r>
      <w:r w:rsidR="00EA0D02">
        <w:t>a standardized categorization</w:t>
      </w:r>
      <w:r w:rsidR="002442D7">
        <w:t xml:space="preserve"> would need to be determined</w:t>
      </w:r>
      <w:r w:rsidR="00EA0D02">
        <w:t xml:space="preserve"> and appl</w:t>
      </w:r>
      <w:r w:rsidR="002442D7">
        <w:t>ied to the</w:t>
      </w:r>
      <w:r w:rsidR="00EA0D02">
        <w:t xml:space="preserve"> two data sets.  Based on online inquiries and research we de</w:t>
      </w:r>
      <w:r w:rsidR="002442D7">
        <w:t>termined</w:t>
      </w:r>
      <w:r w:rsidR="00EA0D02">
        <w:t xml:space="preserve"> the 5 most common crime categories</w:t>
      </w:r>
      <w:r w:rsidR="002442D7">
        <w:t xml:space="preserve"> (see </w:t>
      </w:r>
      <w:r w:rsidR="002442D7">
        <w:fldChar w:fldCharType="begin"/>
      </w:r>
      <w:r w:rsidR="002442D7">
        <w:instrText xml:space="preserve"> REF _Ref510355282 \h </w:instrText>
      </w:r>
      <w:r w:rsidR="002442D7">
        <w:fldChar w:fldCharType="separate"/>
      </w:r>
      <w:r w:rsidR="002442D7">
        <w:t xml:space="preserve">Table </w:t>
      </w:r>
      <w:r w:rsidR="002442D7">
        <w:rPr>
          <w:noProof/>
        </w:rPr>
        <w:t>1</w:t>
      </w:r>
      <w:r w:rsidR="002442D7">
        <w:t xml:space="preserve"> - Crime Categories</w:t>
      </w:r>
      <w:r w:rsidR="002442D7">
        <w:fldChar w:fldCharType="end"/>
      </w:r>
      <w:r w:rsidR="002442D7">
        <w:t xml:space="preserve"> )</w:t>
      </w:r>
      <w:r w:rsidR="00EA0D02">
        <w:t xml:space="preserve">. </w:t>
      </w:r>
      <w:r w:rsidR="000B5598">
        <w:t xml:space="preserve"> </w:t>
      </w:r>
      <w:r w:rsidR="00EA0D02">
        <w:t xml:space="preserve">Utilizing Python/Pandas techniques </w:t>
      </w:r>
      <w:r w:rsidR="002442D7">
        <w:t>and a cross mapping table we assigned our category to the data sets.</w:t>
      </w:r>
    </w:p>
    <w:p w14:paraId="4C008337" w14:textId="136AD926" w:rsidR="002442D7" w:rsidRDefault="002442D7" w:rsidP="002442D7">
      <w:pPr>
        <w:pStyle w:val="Caption"/>
        <w:keepNext/>
      </w:pPr>
      <w:bookmarkStart w:id="6" w:name="_Ref510355282"/>
      <w:r>
        <w:lastRenderedPageBreak/>
        <w:t xml:space="preserve">Table </w:t>
      </w:r>
      <w:r w:rsidR="0014671B">
        <w:fldChar w:fldCharType="begin"/>
      </w:r>
      <w:r w:rsidR="0014671B">
        <w:instrText xml:space="preserve"> SEQ Table \* ARABIC </w:instrText>
      </w:r>
      <w:r w:rsidR="0014671B">
        <w:fldChar w:fldCharType="separate"/>
      </w:r>
      <w:r w:rsidR="00751479">
        <w:rPr>
          <w:noProof/>
        </w:rPr>
        <w:t>1</w:t>
      </w:r>
      <w:r w:rsidR="0014671B">
        <w:rPr>
          <w:noProof/>
        </w:rPr>
        <w:fldChar w:fldCharType="end"/>
      </w:r>
      <w:r>
        <w:t xml:space="preserve"> - Crime Categories</w:t>
      </w:r>
      <w:bookmarkEnd w:id="6"/>
    </w:p>
    <w:tbl>
      <w:tblPr>
        <w:tblStyle w:val="TableGrid"/>
        <w:tblW w:w="0" w:type="auto"/>
        <w:tblLook w:val="04A0" w:firstRow="1" w:lastRow="0" w:firstColumn="1" w:lastColumn="0" w:noHBand="0" w:noVBand="1"/>
      </w:tblPr>
      <w:tblGrid>
        <w:gridCol w:w="1659"/>
        <w:gridCol w:w="3788"/>
        <w:gridCol w:w="3183"/>
      </w:tblGrid>
      <w:tr w:rsidR="00134592" w:rsidRPr="000B5598" w14:paraId="70A0C68F" w14:textId="77777777" w:rsidTr="00134592">
        <w:trPr>
          <w:tblHeader/>
        </w:trPr>
        <w:tc>
          <w:tcPr>
            <w:tcW w:w="1659" w:type="dxa"/>
            <w:shd w:val="clear" w:color="auto" w:fill="00A0B8" w:themeFill="accent1"/>
            <w:vAlign w:val="bottom"/>
          </w:tcPr>
          <w:p w14:paraId="1A567426" w14:textId="4B8755ED" w:rsidR="00134592" w:rsidRPr="00134592" w:rsidRDefault="00134592" w:rsidP="00134592">
            <w:pPr>
              <w:jc w:val="center"/>
              <w:rPr>
                <w:color w:val="FFFFFF" w:themeColor="background1"/>
              </w:rPr>
            </w:pPr>
            <w:r w:rsidRPr="00134592">
              <w:rPr>
                <w:color w:val="FFFFFF" w:themeColor="background1"/>
              </w:rPr>
              <w:t>Standardized Crime Category</w:t>
            </w:r>
          </w:p>
        </w:tc>
        <w:tc>
          <w:tcPr>
            <w:tcW w:w="3788" w:type="dxa"/>
            <w:shd w:val="clear" w:color="auto" w:fill="00A0B8" w:themeFill="accent1"/>
            <w:vAlign w:val="bottom"/>
          </w:tcPr>
          <w:p w14:paraId="01B28670" w14:textId="1E015051" w:rsidR="00134592" w:rsidRPr="00134592" w:rsidRDefault="00134592" w:rsidP="00134592">
            <w:pPr>
              <w:jc w:val="center"/>
              <w:rPr>
                <w:color w:val="FFFFFF" w:themeColor="background1"/>
              </w:rPr>
            </w:pPr>
            <w:r w:rsidRPr="00134592">
              <w:rPr>
                <w:color w:val="FFFFFF" w:themeColor="background1"/>
              </w:rPr>
              <w:t>Definition</w:t>
            </w:r>
            <w:r w:rsidR="009E6CCD">
              <w:rPr>
                <w:rStyle w:val="EndnoteReference"/>
                <w:color w:val="FFFFFF" w:themeColor="background1"/>
              </w:rPr>
              <w:endnoteReference w:id="1"/>
            </w:r>
          </w:p>
        </w:tc>
        <w:tc>
          <w:tcPr>
            <w:tcW w:w="3183" w:type="dxa"/>
            <w:shd w:val="clear" w:color="auto" w:fill="00A0B8" w:themeFill="accent1"/>
            <w:vAlign w:val="bottom"/>
          </w:tcPr>
          <w:p w14:paraId="38DC25BE" w14:textId="2C5E1B74" w:rsidR="00134592" w:rsidRPr="00134592" w:rsidRDefault="00134592" w:rsidP="00134592">
            <w:pPr>
              <w:jc w:val="center"/>
              <w:rPr>
                <w:color w:val="FFFFFF" w:themeColor="background1"/>
              </w:rPr>
            </w:pPr>
            <w:r w:rsidRPr="00134592">
              <w:rPr>
                <w:color w:val="FFFFFF" w:themeColor="background1"/>
              </w:rPr>
              <w:t>Sample City Classifications/subcategories</w:t>
            </w:r>
          </w:p>
        </w:tc>
      </w:tr>
      <w:tr w:rsidR="00194A84" w:rsidRPr="000B5598" w14:paraId="69DACDC7" w14:textId="7D87C850" w:rsidTr="00194A84">
        <w:tc>
          <w:tcPr>
            <w:tcW w:w="1659" w:type="dxa"/>
          </w:tcPr>
          <w:p w14:paraId="55D86656" w14:textId="77777777" w:rsidR="00194A84" w:rsidRPr="00B33C53" w:rsidRDefault="00194A84" w:rsidP="00286D4C">
            <w:pPr>
              <w:rPr>
                <w:sz w:val="20"/>
              </w:rPr>
            </w:pPr>
            <w:r w:rsidRPr="00B33C53">
              <w:rPr>
                <w:sz w:val="20"/>
              </w:rPr>
              <w:t>Consensual</w:t>
            </w:r>
          </w:p>
        </w:tc>
        <w:tc>
          <w:tcPr>
            <w:tcW w:w="3788" w:type="dxa"/>
          </w:tcPr>
          <w:p w14:paraId="4263EAD4" w14:textId="348959A2" w:rsidR="00194A84" w:rsidRPr="00B33C53" w:rsidRDefault="00194A84" w:rsidP="00286D4C">
            <w:pPr>
              <w:rPr>
                <w:sz w:val="20"/>
              </w:rPr>
            </w:pPr>
            <w:r w:rsidRPr="00B33C53">
              <w:rPr>
                <w:sz w:val="20"/>
              </w:rPr>
              <w:t>A consensual crime is a public-order crime that involves more than one participant, all of whom give their consent as willing participants in an activity that is unlawful.</w:t>
            </w:r>
          </w:p>
        </w:tc>
        <w:tc>
          <w:tcPr>
            <w:tcW w:w="3183" w:type="dxa"/>
          </w:tcPr>
          <w:p w14:paraId="5D1C99F3" w14:textId="02D5118A" w:rsidR="00194A84" w:rsidRPr="00B33C53" w:rsidRDefault="00194A84" w:rsidP="00286D4C">
            <w:pPr>
              <w:rPr>
                <w:sz w:val="20"/>
              </w:rPr>
            </w:pPr>
            <w:r w:rsidRPr="00B33C53">
              <w:rPr>
                <w:sz w:val="20"/>
              </w:rPr>
              <w:t>Narcotics, Prostitution, Gambling, weapons violation, Pimping, Illegal dumping</w:t>
            </w:r>
          </w:p>
        </w:tc>
      </w:tr>
      <w:tr w:rsidR="00194A84" w:rsidRPr="000B5598" w14:paraId="6A1E656C" w14:textId="2D4AE6E8" w:rsidTr="00194A84">
        <w:tc>
          <w:tcPr>
            <w:tcW w:w="1659" w:type="dxa"/>
          </w:tcPr>
          <w:p w14:paraId="0A1531A6" w14:textId="77777777" w:rsidR="00194A84" w:rsidRPr="00B33C53" w:rsidRDefault="00194A84" w:rsidP="00286D4C">
            <w:pPr>
              <w:rPr>
                <w:sz w:val="20"/>
              </w:rPr>
            </w:pPr>
            <w:r w:rsidRPr="00B33C53">
              <w:rPr>
                <w:sz w:val="20"/>
              </w:rPr>
              <w:t>Disturbance</w:t>
            </w:r>
          </w:p>
        </w:tc>
        <w:tc>
          <w:tcPr>
            <w:tcW w:w="3788" w:type="dxa"/>
          </w:tcPr>
          <w:p w14:paraId="11F23B6B" w14:textId="4725ACC5" w:rsidR="00194A84" w:rsidRPr="00B33C53" w:rsidRDefault="00194A84" w:rsidP="00286D4C">
            <w:pPr>
              <w:rPr>
                <w:sz w:val="20"/>
              </w:rPr>
            </w:pPr>
            <w:r w:rsidRPr="00B33C53">
              <w:rPr>
                <w:sz w:val="20"/>
              </w:rPr>
              <w:t xml:space="preserve">is a crime generally defined as the unsettling of proper order in a public space through one's </w:t>
            </w:r>
            <w:proofErr w:type="gramStart"/>
            <w:r w:rsidRPr="00B33C53">
              <w:rPr>
                <w:sz w:val="20"/>
              </w:rPr>
              <w:t>actions.</w:t>
            </w:r>
            <w:proofErr w:type="gramEnd"/>
            <w:r w:rsidRPr="00B33C53">
              <w:rPr>
                <w:sz w:val="20"/>
              </w:rPr>
              <w:t xml:space="preserve"> This can include creating loud noise by fighting or challenging to fight, disturbing others by loud and unreasonable noise (including loud music</w:t>
            </w:r>
            <w:proofErr w:type="gramStart"/>
            <w:r w:rsidRPr="00B33C53">
              <w:rPr>
                <w:sz w:val="20"/>
              </w:rPr>
              <w:t>), or</w:t>
            </w:r>
            <w:proofErr w:type="gramEnd"/>
            <w:r w:rsidRPr="00B33C53">
              <w:rPr>
                <w:sz w:val="20"/>
              </w:rPr>
              <w:t xml:space="preserve"> using profanity.</w:t>
            </w:r>
          </w:p>
        </w:tc>
        <w:tc>
          <w:tcPr>
            <w:tcW w:w="3183" w:type="dxa"/>
          </w:tcPr>
          <w:p w14:paraId="2D890DC7" w14:textId="319190AB" w:rsidR="00194A84" w:rsidRPr="00B33C53" w:rsidRDefault="00194A84" w:rsidP="00286D4C">
            <w:pPr>
              <w:rPr>
                <w:sz w:val="20"/>
              </w:rPr>
            </w:pPr>
            <w:r w:rsidRPr="00B33C53">
              <w:rPr>
                <w:sz w:val="20"/>
              </w:rPr>
              <w:t>Public peace violation, stalking, obscenity, public indecency</w:t>
            </w:r>
            <w:r w:rsidR="00FE7A53" w:rsidRPr="00B33C53">
              <w:rPr>
                <w:sz w:val="20"/>
              </w:rPr>
              <w:t>, violation of restraining order, contempt of court, pandering, lewd conduct</w:t>
            </w:r>
          </w:p>
        </w:tc>
      </w:tr>
      <w:tr w:rsidR="00194A84" w:rsidRPr="000B5598" w14:paraId="6767D720" w14:textId="7DE2474F" w:rsidTr="00194A84">
        <w:tc>
          <w:tcPr>
            <w:tcW w:w="1659" w:type="dxa"/>
          </w:tcPr>
          <w:p w14:paraId="2B25E250" w14:textId="77777777" w:rsidR="00194A84" w:rsidRPr="00B33C53" w:rsidRDefault="00194A84" w:rsidP="00286D4C">
            <w:pPr>
              <w:rPr>
                <w:sz w:val="20"/>
              </w:rPr>
            </w:pPr>
            <w:r w:rsidRPr="00B33C53">
              <w:rPr>
                <w:sz w:val="20"/>
              </w:rPr>
              <w:t xml:space="preserve">Property </w:t>
            </w:r>
          </w:p>
        </w:tc>
        <w:tc>
          <w:tcPr>
            <w:tcW w:w="3788" w:type="dxa"/>
          </w:tcPr>
          <w:p w14:paraId="2AA1E1F6" w14:textId="36E12135" w:rsidR="00194A84" w:rsidRPr="00B33C53" w:rsidRDefault="00194A84" w:rsidP="00286D4C">
            <w:pPr>
              <w:rPr>
                <w:sz w:val="20"/>
              </w:rPr>
            </w:pPr>
            <w:r w:rsidRPr="00B33C53">
              <w:rPr>
                <w:sz w:val="20"/>
              </w:rPr>
              <w:t>is a crime to obtain money, property, or some other benefit. This may involve force, or the threat of force, in cases like robbery or extortion</w:t>
            </w:r>
          </w:p>
        </w:tc>
        <w:tc>
          <w:tcPr>
            <w:tcW w:w="3183" w:type="dxa"/>
          </w:tcPr>
          <w:p w14:paraId="6CD68E7E" w14:textId="243B42E2" w:rsidR="00194A84" w:rsidRPr="00B33C53" w:rsidRDefault="00FE7A53" w:rsidP="00286D4C">
            <w:pPr>
              <w:rPr>
                <w:sz w:val="20"/>
              </w:rPr>
            </w:pPr>
            <w:r w:rsidRPr="00B33C53">
              <w:rPr>
                <w:sz w:val="20"/>
              </w:rPr>
              <w:t>Burglary, theft of identity, vandalism, theft, robbery, arson</w:t>
            </w:r>
          </w:p>
        </w:tc>
      </w:tr>
      <w:tr w:rsidR="00194A84" w:rsidRPr="000B5598" w14:paraId="5405F2DB" w14:textId="7E256E15" w:rsidTr="00194A84">
        <w:tc>
          <w:tcPr>
            <w:tcW w:w="1659" w:type="dxa"/>
          </w:tcPr>
          <w:p w14:paraId="15B4CC15" w14:textId="77777777" w:rsidR="00194A84" w:rsidRPr="00B33C53" w:rsidRDefault="00194A84" w:rsidP="00286D4C">
            <w:pPr>
              <w:rPr>
                <w:sz w:val="20"/>
              </w:rPr>
            </w:pPr>
            <w:r w:rsidRPr="00B33C53">
              <w:rPr>
                <w:sz w:val="20"/>
              </w:rPr>
              <w:t>Violent</w:t>
            </w:r>
          </w:p>
        </w:tc>
        <w:tc>
          <w:tcPr>
            <w:tcW w:w="3788" w:type="dxa"/>
          </w:tcPr>
          <w:p w14:paraId="375CD43F" w14:textId="59288D5D" w:rsidR="00194A84" w:rsidRPr="00B33C53" w:rsidRDefault="00194A84" w:rsidP="00286D4C">
            <w:pPr>
              <w:rPr>
                <w:sz w:val="20"/>
              </w:rPr>
            </w:pPr>
            <w:r w:rsidRPr="00B33C53">
              <w:rPr>
                <w:sz w:val="20"/>
              </w:rPr>
              <w:t xml:space="preserve">is a crime in which an offender or perpetrator uses or threatens to use force upon a </w:t>
            </w:r>
            <w:proofErr w:type="gramStart"/>
            <w:r w:rsidRPr="00B33C53">
              <w:rPr>
                <w:sz w:val="20"/>
              </w:rPr>
              <w:t>victim.</w:t>
            </w:r>
            <w:proofErr w:type="gramEnd"/>
            <w:r w:rsidRPr="00B33C53">
              <w:rPr>
                <w:sz w:val="20"/>
              </w:rPr>
              <w:t xml:space="preserve"> This entails both crimes in which the violent act is the objective, such as murder or rape, as well as crimes in which violence is the means to an end.</w:t>
            </w:r>
          </w:p>
        </w:tc>
        <w:tc>
          <w:tcPr>
            <w:tcW w:w="3183" w:type="dxa"/>
          </w:tcPr>
          <w:p w14:paraId="7CFD14A2" w14:textId="4C009572" w:rsidR="00194A84" w:rsidRPr="00B33C53" w:rsidRDefault="00FE7A53" w:rsidP="00286D4C">
            <w:pPr>
              <w:rPr>
                <w:sz w:val="20"/>
              </w:rPr>
            </w:pPr>
            <w:r w:rsidRPr="00B33C53">
              <w:rPr>
                <w:sz w:val="20"/>
              </w:rPr>
              <w:t>Battery, assault, sex offense, homicide, kidnapping, intimidation, human trafficking, child abuse</w:t>
            </w:r>
          </w:p>
        </w:tc>
      </w:tr>
      <w:tr w:rsidR="00194A84" w:rsidRPr="000B5598" w14:paraId="2E5B855B" w14:textId="140D988B" w:rsidTr="00194A84">
        <w:tc>
          <w:tcPr>
            <w:tcW w:w="1659" w:type="dxa"/>
          </w:tcPr>
          <w:p w14:paraId="0342A25D" w14:textId="77777777" w:rsidR="00194A84" w:rsidRPr="00B33C53" w:rsidRDefault="00194A84" w:rsidP="00286D4C">
            <w:pPr>
              <w:rPr>
                <w:sz w:val="20"/>
              </w:rPr>
            </w:pPr>
            <w:r w:rsidRPr="00B33C53">
              <w:rPr>
                <w:sz w:val="20"/>
              </w:rPr>
              <w:t>White Collar</w:t>
            </w:r>
          </w:p>
        </w:tc>
        <w:tc>
          <w:tcPr>
            <w:tcW w:w="3788" w:type="dxa"/>
          </w:tcPr>
          <w:p w14:paraId="6DF1A3BF" w14:textId="338112E6" w:rsidR="00194A84" w:rsidRPr="00B33C53" w:rsidRDefault="00194A84" w:rsidP="00286D4C">
            <w:pPr>
              <w:rPr>
                <w:sz w:val="20"/>
              </w:rPr>
            </w:pPr>
            <w:r w:rsidRPr="00B33C53">
              <w:rPr>
                <w:sz w:val="20"/>
              </w:rPr>
              <w:t xml:space="preserve">Is crime </w:t>
            </w:r>
            <w:proofErr w:type="gramStart"/>
            <w:r w:rsidRPr="00B33C53">
              <w:rPr>
                <w:sz w:val="20"/>
              </w:rPr>
              <w:t>refers</w:t>
            </w:r>
            <w:proofErr w:type="gramEnd"/>
            <w:r w:rsidRPr="00B33C53">
              <w:rPr>
                <w:sz w:val="20"/>
              </w:rPr>
              <w:t xml:space="preserve"> to a financially motivated, nonviolent crime committed by business and government professionals.</w:t>
            </w:r>
          </w:p>
        </w:tc>
        <w:tc>
          <w:tcPr>
            <w:tcW w:w="3183" w:type="dxa"/>
          </w:tcPr>
          <w:p w14:paraId="68A1D28D" w14:textId="3D5857E1" w:rsidR="00194A84" w:rsidRPr="00B33C53" w:rsidRDefault="00FE7A53" w:rsidP="00286D4C">
            <w:pPr>
              <w:rPr>
                <w:sz w:val="20"/>
              </w:rPr>
            </w:pPr>
            <w:r w:rsidRPr="00B33C53">
              <w:rPr>
                <w:sz w:val="20"/>
              </w:rPr>
              <w:t>Forgery, embezzlement, counterfeit, bribery</w:t>
            </w:r>
          </w:p>
        </w:tc>
      </w:tr>
    </w:tbl>
    <w:p w14:paraId="071088A8" w14:textId="361BC860" w:rsidR="0099380D" w:rsidRDefault="003879B9" w:rsidP="003879B9">
      <w:r>
        <w:t>The resulting data was then aggregated by date.  Totals were created for Crime Types</w:t>
      </w:r>
      <w:r w:rsidR="003F7FEC">
        <w:t xml:space="preserve"> by date, including a total for all crimes for the day.</w:t>
      </w:r>
    </w:p>
    <w:p w14:paraId="50985611" w14:textId="1836BD80" w:rsidR="0035240A" w:rsidRDefault="00721CFC" w:rsidP="00872BA3">
      <w:pPr>
        <w:pStyle w:val="Heading5"/>
      </w:pPr>
      <w:r>
        <w:t>Weather data</w:t>
      </w:r>
    </w:p>
    <w:p w14:paraId="63089093" w14:textId="2E57D935" w:rsidR="00436D71" w:rsidRDefault="00436D71" w:rsidP="00721CFC">
      <w:r>
        <w:t>The raw weather data was modified using Python/</w:t>
      </w:r>
      <w:proofErr w:type="spellStart"/>
      <w:r>
        <w:t>Panads</w:t>
      </w:r>
      <w:proofErr w:type="spellEnd"/>
      <w:r>
        <w:t xml:space="preserve"> to strip excess data attributes.  Only </w:t>
      </w:r>
      <w:r w:rsidR="002075F8">
        <w:t>date, average</w:t>
      </w:r>
      <w:r>
        <w:t xml:space="preserve"> temperature, and Event (Rain, snow, null etc.) were </w:t>
      </w:r>
      <w:r w:rsidR="001420DA">
        <w:t xml:space="preserve">pulled forward.  Using </w:t>
      </w:r>
      <w:proofErr w:type="gramStart"/>
      <w:r w:rsidR="002075F8">
        <w:t>Pandas</w:t>
      </w:r>
      <w:proofErr w:type="gramEnd"/>
      <w:r w:rsidR="001420DA">
        <w:t xml:space="preserve"> the null values for Event were updated to “Clear”.  </w:t>
      </w:r>
    </w:p>
    <w:p w14:paraId="66D0BEAA" w14:textId="21965175" w:rsidR="00872BA3" w:rsidRDefault="00872BA3" w:rsidP="00C57C10">
      <w:pPr>
        <w:pStyle w:val="Heading5"/>
      </w:pPr>
      <w:r>
        <w:t>Merged Data</w:t>
      </w:r>
    </w:p>
    <w:p w14:paraId="328A52CA" w14:textId="5D24C61A" w:rsidR="002075F8" w:rsidRDefault="002075F8" w:rsidP="00721CFC">
      <w:r>
        <w:t>The two data sets were joined by date to create a completed population by City.</w:t>
      </w:r>
    </w:p>
    <w:p w14:paraId="217CACB9" w14:textId="4FBE3F89" w:rsidR="00C84604" w:rsidRDefault="00C84604" w:rsidP="00807730">
      <w:pPr>
        <w:pStyle w:val="Heading1"/>
      </w:pPr>
      <w:r>
        <w:lastRenderedPageBreak/>
        <w:t>R</w:t>
      </w:r>
      <w:r w:rsidR="005259F4">
        <w:t>esults</w:t>
      </w:r>
    </w:p>
    <w:p w14:paraId="54257A5B" w14:textId="5E5B7D34" w:rsidR="003A67A3" w:rsidRDefault="00393CC8" w:rsidP="00547771">
      <w:pPr>
        <w:pStyle w:val="Heading3"/>
      </w:pPr>
      <w:r>
        <w:t>Temperature affect crime?</w:t>
      </w:r>
    </w:p>
    <w:p w14:paraId="11E33B29" w14:textId="12FECDAF" w:rsidR="005259F4" w:rsidRPr="005259F4" w:rsidRDefault="006405E8" w:rsidP="005259F4">
      <w:r>
        <w:t xml:space="preserve">The primary question is does temperature affect crime.  Based on a </w:t>
      </w:r>
      <w:r w:rsidR="000C7BB9">
        <w:t>plot of the</w:t>
      </w:r>
      <w:r w:rsidR="004C79B0">
        <w:t xml:space="preserve"> total</w:t>
      </w:r>
      <w:r w:rsidR="000C7BB9">
        <w:t xml:space="preserve"> number of crimes per day by the average temperature for th</w:t>
      </w:r>
      <w:r w:rsidR="004C79B0">
        <w:t>at day</w:t>
      </w:r>
      <w:r w:rsidR="0050270D">
        <w:t>, we can postulate</w:t>
      </w:r>
      <w:r w:rsidR="000C7BB9">
        <w:t xml:space="preserve"> </w:t>
      </w:r>
      <w:r w:rsidR="00A422A9">
        <w:t>there is a strong correlation as temperatures rise so does the amount of crime.</w:t>
      </w:r>
    </w:p>
    <w:p w14:paraId="7B011F2F" w14:textId="1D28884D" w:rsidR="00751479" w:rsidRDefault="00751479" w:rsidP="00751479">
      <w:pPr>
        <w:pStyle w:val="Caption"/>
        <w:keepNext/>
      </w:pPr>
      <w:r>
        <w:t xml:space="preserve">Table </w:t>
      </w:r>
      <w:r w:rsidR="0014671B">
        <w:fldChar w:fldCharType="begin"/>
      </w:r>
      <w:r w:rsidR="0014671B">
        <w:instrText xml:space="preserve"> SEQ Table \* ARABIC </w:instrText>
      </w:r>
      <w:r w:rsidR="0014671B">
        <w:fldChar w:fldCharType="separate"/>
      </w:r>
      <w:r>
        <w:rPr>
          <w:noProof/>
        </w:rPr>
        <w:t>2</w:t>
      </w:r>
      <w:r w:rsidR="0014671B">
        <w:rPr>
          <w:noProof/>
        </w:rPr>
        <w:fldChar w:fldCharType="end"/>
      </w:r>
      <w:r>
        <w:t xml:space="preserve"> - Temperature vs Number of Crimes</w:t>
      </w:r>
    </w:p>
    <w:p w14:paraId="01E99AF8" w14:textId="67B6415F" w:rsidR="005259F4" w:rsidRDefault="00DF24E9" w:rsidP="00F40247">
      <w:pPr>
        <w:jc w:val="center"/>
      </w:pPr>
      <w:r>
        <w:rPr>
          <w:noProof/>
        </w:rPr>
        <w:drawing>
          <wp:inline distT="0" distB="0" distL="0" distR="0" wp14:anchorId="55F6D49E" wp14:editId="67374E66">
            <wp:extent cx="4000529" cy="2662257"/>
            <wp:effectExtent l="152400" t="152400" r="361950" b="367030"/>
            <wp:docPr id="18" name="Picture 1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9841C0.tmp"/>
                    <pic:cNvPicPr/>
                  </pic:nvPicPr>
                  <pic:blipFill>
                    <a:blip r:embed="rId28">
                      <a:extLst>
                        <a:ext uri="{28A0092B-C50C-407E-A947-70E740481C1C}">
                          <a14:useLocalDpi xmlns:a14="http://schemas.microsoft.com/office/drawing/2010/main" val="0"/>
                        </a:ext>
                      </a:extLst>
                    </a:blip>
                    <a:stretch>
                      <a:fillRect/>
                    </a:stretch>
                  </pic:blipFill>
                  <pic:spPr>
                    <a:xfrm>
                      <a:off x="0" y="0"/>
                      <a:ext cx="4000529" cy="2662257"/>
                    </a:xfrm>
                    <a:prstGeom prst="rect">
                      <a:avLst/>
                    </a:prstGeom>
                    <a:ln>
                      <a:noFill/>
                    </a:ln>
                    <a:effectLst>
                      <a:outerShdw blurRad="292100" dist="139700" dir="2700000" algn="tl" rotWithShape="0">
                        <a:srgbClr val="333333">
                          <a:alpha val="65000"/>
                        </a:srgbClr>
                      </a:outerShdw>
                    </a:effectLst>
                  </pic:spPr>
                </pic:pic>
              </a:graphicData>
            </a:graphic>
          </wp:inline>
        </w:drawing>
      </w:r>
    </w:p>
    <w:p w14:paraId="16BC5592" w14:textId="76DF2AA6" w:rsidR="0005398E" w:rsidRDefault="00420DF7" w:rsidP="00547771">
      <w:pPr>
        <w:pStyle w:val="Heading3"/>
      </w:pPr>
      <w:r>
        <w:t>What type of crime is affected the most by weather</w:t>
      </w:r>
      <w:r w:rsidR="004517F7">
        <w:t>?</w:t>
      </w:r>
    </w:p>
    <w:p w14:paraId="6A741EAF" w14:textId="55572264" w:rsidR="00393CC8" w:rsidRDefault="00735AC7" w:rsidP="005259F4">
      <w:r>
        <w:t xml:space="preserve">A clear correlation is noted for both Violent and </w:t>
      </w:r>
      <w:r w:rsidR="002609E2">
        <w:t xml:space="preserve">Property crimes </w:t>
      </w:r>
      <w:r w:rsidR="00330640">
        <w:t>for</w:t>
      </w:r>
      <w:r w:rsidR="002609E2">
        <w:t xml:space="preserve"> Chicago and</w:t>
      </w:r>
      <w:r w:rsidR="00330640">
        <w:t xml:space="preserve"> Vio</w:t>
      </w:r>
      <w:r w:rsidR="00494BFB">
        <w:t>lent</w:t>
      </w:r>
      <w:r w:rsidR="002609E2">
        <w:t xml:space="preserve"> Los Angeles.  </w:t>
      </w:r>
      <w:r w:rsidR="00644D70">
        <w:t>However,</w:t>
      </w:r>
      <w:r w:rsidR="00C32CDF">
        <w:t xml:space="preserve"> the </w:t>
      </w:r>
      <w:r w:rsidR="00DC590B">
        <w:t xml:space="preserve">degree of change is not immediately apparent </w:t>
      </w:r>
      <w:r w:rsidR="00F9144D">
        <w:t xml:space="preserve">for the Los Angeles results </w:t>
      </w:r>
      <w:r w:rsidR="00DC590B">
        <w:t xml:space="preserve">due to the </w:t>
      </w:r>
      <w:r w:rsidR="00F9144D">
        <w:t>narrower range of temperatures.</w:t>
      </w:r>
    </w:p>
    <w:p w14:paraId="7ABE8D1B" w14:textId="107687C7" w:rsidR="004517F7" w:rsidRDefault="005E3EF3" w:rsidP="0016360C">
      <w:pPr>
        <w:keepNext/>
      </w:pPr>
      <w:r>
        <w:rPr>
          <w:noProof/>
        </w:rPr>
        <w:lastRenderedPageBreak/>
        <w:drawing>
          <wp:inline distT="0" distB="0" distL="0" distR="0" wp14:anchorId="2E439B7C" wp14:editId="2D3014C5">
            <wp:extent cx="2722681" cy="1892595"/>
            <wp:effectExtent l="685800" t="114300" r="116205" b="184150"/>
            <wp:docPr id="16" name="Picture 1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98BD2A.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3280" cy="1899962"/>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CC6687A" w14:textId="6D0EC2DD" w:rsidR="005E3EF3" w:rsidRDefault="0016360C" w:rsidP="0016360C">
      <w:pPr>
        <w:pStyle w:val="Caption"/>
      </w:pPr>
      <w:r>
        <w:t xml:space="preserve">Figure </w:t>
      </w:r>
      <w:r w:rsidR="0014671B">
        <w:fldChar w:fldCharType="begin"/>
      </w:r>
      <w:r w:rsidR="0014671B">
        <w:instrText xml:space="preserve"> SEQ Figure \* ARABIC </w:instrText>
      </w:r>
      <w:r w:rsidR="0014671B">
        <w:fldChar w:fldCharType="separate"/>
      </w:r>
      <w:r w:rsidR="00831242">
        <w:rPr>
          <w:noProof/>
        </w:rPr>
        <w:t>1</w:t>
      </w:r>
      <w:r w:rsidR="0014671B">
        <w:rPr>
          <w:noProof/>
        </w:rPr>
        <w:fldChar w:fldCharType="end"/>
      </w:r>
      <w:r>
        <w:t xml:space="preserve"> - </w:t>
      </w:r>
      <w:r w:rsidR="00E84B87">
        <w:t>Chicago</w:t>
      </w:r>
      <w:r>
        <w:t xml:space="preserve"> Crime type by Temperature</w:t>
      </w:r>
    </w:p>
    <w:p w14:paraId="376004F1" w14:textId="75B07012" w:rsidR="006A5648" w:rsidRDefault="006A5648" w:rsidP="005259F4"/>
    <w:p w14:paraId="69462B8D" w14:textId="77777777" w:rsidR="005149A0" w:rsidRDefault="00C030FB" w:rsidP="005149A0">
      <w:pPr>
        <w:keepNext/>
      </w:pPr>
      <w:r>
        <w:rPr>
          <w:noProof/>
        </w:rPr>
        <w:drawing>
          <wp:inline distT="0" distB="0" distL="0" distR="0" wp14:anchorId="36930968" wp14:editId="3BB4FB38">
            <wp:extent cx="3053671" cy="2136830"/>
            <wp:effectExtent l="723900" t="114300" r="109220" b="168275"/>
            <wp:docPr id="1"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B8A622.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59671" cy="2141029"/>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CC85542" w14:textId="4DB39F30" w:rsidR="00860EFA" w:rsidRDefault="005149A0" w:rsidP="005149A0">
      <w:pPr>
        <w:pStyle w:val="Caption"/>
      </w:pPr>
      <w:r>
        <w:t xml:space="preserve">Figure </w:t>
      </w:r>
      <w:fldSimple w:instr=" SEQ Figure \* ARABIC ">
        <w:r w:rsidR="00831242">
          <w:rPr>
            <w:noProof/>
          </w:rPr>
          <w:t>2</w:t>
        </w:r>
      </w:fldSimple>
      <w:r>
        <w:t xml:space="preserve"> - Chicago's most effected types of crime</w:t>
      </w:r>
    </w:p>
    <w:p w14:paraId="2C9AA1E5" w14:textId="77777777" w:rsidR="006079FC" w:rsidRDefault="007666D0" w:rsidP="006079FC">
      <w:pPr>
        <w:keepNext/>
      </w:pPr>
      <w:r>
        <w:rPr>
          <w:noProof/>
        </w:rPr>
        <w:lastRenderedPageBreak/>
        <w:drawing>
          <wp:inline distT="0" distB="0" distL="0" distR="0" wp14:anchorId="0C12D5D3" wp14:editId="30636C9D">
            <wp:extent cx="2682096" cy="1867077"/>
            <wp:effectExtent l="685800" t="114300" r="118745" b="171450"/>
            <wp:docPr id="17" name="Picture 1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983DC6.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97547" cy="1877833"/>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E830ABF" w14:textId="35F9DAD7" w:rsidR="009A406F" w:rsidRDefault="006079FC" w:rsidP="006079FC">
      <w:pPr>
        <w:pStyle w:val="Caption"/>
      </w:pPr>
      <w:r>
        <w:t xml:space="preserve">Figure </w:t>
      </w:r>
      <w:r w:rsidR="0014671B">
        <w:fldChar w:fldCharType="begin"/>
      </w:r>
      <w:r w:rsidR="0014671B">
        <w:instrText xml:space="preserve"> SEQ Figure \* ARABIC </w:instrText>
      </w:r>
      <w:r w:rsidR="0014671B">
        <w:fldChar w:fldCharType="separate"/>
      </w:r>
      <w:r w:rsidR="00831242">
        <w:rPr>
          <w:noProof/>
        </w:rPr>
        <w:t>3</w:t>
      </w:r>
      <w:r w:rsidR="0014671B">
        <w:rPr>
          <w:noProof/>
        </w:rPr>
        <w:fldChar w:fldCharType="end"/>
      </w:r>
      <w:r>
        <w:t xml:space="preserve"> - Los Angeles Crime type by Temperature</w:t>
      </w:r>
    </w:p>
    <w:p w14:paraId="350106A1" w14:textId="13F51C20" w:rsidR="00AF22A4" w:rsidRDefault="00AF22A4" w:rsidP="005259F4"/>
    <w:p w14:paraId="2294935C" w14:textId="77777777" w:rsidR="00831242" w:rsidRDefault="00942BC5" w:rsidP="00831242">
      <w:pPr>
        <w:keepNext/>
      </w:pPr>
      <w:r>
        <w:rPr>
          <w:noProof/>
        </w:rPr>
        <w:drawing>
          <wp:inline distT="0" distB="0" distL="0" distR="0" wp14:anchorId="323ECE69" wp14:editId="3D080C5C">
            <wp:extent cx="3142984" cy="2194670"/>
            <wp:effectExtent l="742950" t="114300" r="114935" b="167640"/>
            <wp:docPr id="2"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B8F1D4.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47484" cy="2197812"/>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D44BDD5" w14:textId="163EE837" w:rsidR="005149A0" w:rsidRDefault="00831242" w:rsidP="00831242">
      <w:pPr>
        <w:pStyle w:val="Caption"/>
      </w:pPr>
      <w:r>
        <w:t xml:space="preserve">Figure </w:t>
      </w:r>
      <w:fldSimple w:instr=" SEQ Figure \* ARABIC ">
        <w:r>
          <w:rPr>
            <w:noProof/>
          </w:rPr>
          <w:t>4</w:t>
        </w:r>
      </w:fldSimple>
      <w:r>
        <w:t xml:space="preserve"> - Los Angeles </w:t>
      </w:r>
      <w:r w:rsidRPr="00E65CBC">
        <w:t>most effected types of crime</w:t>
      </w:r>
    </w:p>
    <w:p w14:paraId="7E3A7EF3" w14:textId="77777777" w:rsidR="005149A0" w:rsidRDefault="005149A0" w:rsidP="005259F4"/>
    <w:p w14:paraId="27E92676" w14:textId="66EF5D3A" w:rsidR="007668B9" w:rsidRPr="005259F4" w:rsidRDefault="00515941" w:rsidP="00547771">
      <w:pPr>
        <w:pStyle w:val="Heading3"/>
      </w:pPr>
      <w:r>
        <w:t>Does weather affect crime incidence?</w:t>
      </w:r>
    </w:p>
    <w:p w14:paraId="6F5F6C50" w14:textId="07417A44" w:rsidR="00C84604" w:rsidRDefault="00C84604" w:rsidP="00807730">
      <w:pPr>
        <w:pStyle w:val="Heading1"/>
      </w:pPr>
      <w:r>
        <w:t>Conclusions</w:t>
      </w:r>
    </w:p>
    <w:p w14:paraId="75FC4024" w14:textId="6D6AFE1E" w:rsidR="005259F4" w:rsidRPr="005259F4" w:rsidRDefault="003B3A30" w:rsidP="005259F4">
      <w:r>
        <w:t>W</w:t>
      </w:r>
      <w:r w:rsidR="009328E7">
        <w:t xml:space="preserve">hile we cannot conclude that weather causes crime, we can support there is a correlation to the weather </w:t>
      </w:r>
      <w:r w:rsidR="003312AB">
        <w:t xml:space="preserve">on crime.  Some crimes will happen due to some other driving force apart from weather.  However, we </w:t>
      </w:r>
      <w:r w:rsidR="0016146F">
        <w:t xml:space="preserve">have </w:t>
      </w:r>
      <w:r w:rsidR="0032277D">
        <w:t>sufficient</w:t>
      </w:r>
      <w:r w:rsidR="0016146F">
        <w:t xml:space="preserve"> data to support that </w:t>
      </w:r>
      <w:r w:rsidR="00691BE5">
        <w:t xml:space="preserve">moderate </w:t>
      </w:r>
      <w:r w:rsidR="0032277D">
        <w:t>temperatures</w:t>
      </w:r>
      <w:r w:rsidR="0016146F">
        <w:t xml:space="preserve"> </w:t>
      </w:r>
    </w:p>
    <w:p w14:paraId="3414D217" w14:textId="1DCC9AD8" w:rsidR="00807730" w:rsidRDefault="00807730" w:rsidP="00807730"/>
    <w:p w14:paraId="42A07AAF" w14:textId="77777777" w:rsidR="00807730" w:rsidRDefault="00807730" w:rsidP="00807730">
      <w:pPr>
        <w:sectPr w:rsidR="00807730">
          <w:headerReference w:type="first" r:id="rId33"/>
          <w:pgSz w:w="12240" w:h="15840"/>
          <w:pgMar w:top="1728" w:right="1800" w:bottom="1440" w:left="1800" w:header="720" w:footer="720" w:gutter="0"/>
          <w:pgNumType w:start="0"/>
          <w:cols w:space="720"/>
          <w:titlePg/>
          <w:docGrid w:linePitch="360"/>
        </w:sectPr>
      </w:pPr>
    </w:p>
    <w:sdt>
      <w:sdtPr>
        <w:rPr>
          <w:rFonts w:asciiTheme="minorHAnsi" w:eastAsiaTheme="minorHAnsi" w:hAnsiTheme="minorHAnsi" w:cstheme="minorBidi"/>
          <w:color w:val="595959" w:themeColor="text1" w:themeTint="A6"/>
          <w:sz w:val="22"/>
        </w:rPr>
        <w:id w:val="1900166369"/>
        <w:docPartObj>
          <w:docPartGallery w:val="Bibliographies"/>
          <w:docPartUnique/>
        </w:docPartObj>
      </w:sdtPr>
      <w:sdtEndPr/>
      <w:sdtContent>
        <w:p w14:paraId="4EA87B15" w14:textId="26C6EDE6" w:rsidR="00476FD0" w:rsidRDefault="00476FD0">
          <w:pPr>
            <w:pStyle w:val="Heading1"/>
          </w:pPr>
          <w:r>
            <w:t>References</w:t>
          </w:r>
        </w:p>
        <w:sdt>
          <w:sdtPr>
            <w:id w:val="-573587230"/>
            <w:bibliography/>
          </w:sdtPr>
          <w:sdtEndPr/>
          <w:sdtContent>
            <w:p w14:paraId="61F9C3E5" w14:textId="77777777" w:rsidR="00E76824" w:rsidRDefault="00476FD0" w:rsidP="00E76824">
              <w:pPr>
                <w:pStyle w:val="Bibliography"/>
                <w:ind w:left="720" w:hanging="720"/>
                <w:rPr>
                  <w:noProof/>
                  <w:sz w:val="24"/>
                  <w:szCs w:val="24"/>
                </w:rPr>
              </w:pPr>
              <w:r>
                <w:fldChar w:fldCharType="begin"/>
              </w:r>
              <w:r>
                <w:instrText xml:space="preserve"> BIBLIOGRAPHY </w:instrText>
              </w:r>
              <w:r>
                <w:fldChar w:fldCharType="separate"/>
              </w:r>
              <w:r w:rsidR="00E76824">
                <w:rPr>
                  <w:i/>
                  <w:iCs/>
                  <w:noProof/>
                </w:rPr>
                <w:t>Chicago</w:t>
              </w:r>
              <w:r w:rsidR="00E76824">
                <w:rPr>
                  <w:noProof/>
                </w:rPr>
                <w:t>. (2018, April 1). Retrieved from Wikipedia.org: https://en.wikipedia.org/wiki/Chicago</w:t>
              </w:r>
            </w:p>
            <w:p w14:paraId="45DD100B" w14:textId="77777777" w:rsidR="00E76824" w:rsidRDefault="00E76824" w:rsidP="00E76824">
              <w:pPr>
                <w:pStyle w:val="Bibliography"/>
                <w:ind w:left="720" w:hanging="720"/>
                <w:rPr>
                  <w:noProof/>
                </w:rPr>
              </w:pPr>
              <w:r>
                <w:rPr>
                  <w:i/>
                  <w:iCs/>
                  <w:noProof/>
                </w:rPr>
                <w:t>Chicago\History</w:t>
              </w:r>
              <w:r>
                <w:rPr>
                  <w:noProof/>
                </w:rPr>
                <w:t>. (2018, March 21). Retrieved from wunderground.com: https://www.wunderground.com/history/airport/KORD/2015/1/1/CustomHistory.html?dayend=31&amp;monthend=12&amp;yearend=2017&amp;req_city=&amp;req_state=&amp;req_statename=&amp;reqdb.zip=&amp;reqdb.magic=&amp;reqdb.wmo=</w:t>
              </w:r>
            </w:p>
            <w:p w14:paraId="4CBD4665" w14:textId="77777777" w:rsidR="00E76824" w:rsidRDefault="00E76824" w:rsidP="00E76824">
              <w:pPr>
                <w:pStyle w:val="Bibliography"/>
                <w:ind w:left="720" w:hanging="720"/>
                <w:rPr>
                  <w:noProof/>
                </w:rPr>
              </w:pPr>
              <w:r>
                <w:rPr>
                  <w:i/>
                  <w:iCs/>
                  <w:noProof/>
                </w:rPr>
                <w:t>City of Chicago\data.cityofchicago.org</w:t>
              </w:r>
              <w:r>
                <w:rPr>
                  <w:noProof/>
                </w:rPr>
                <w:t>. (2018, March 21). Retrieved from Data.Gov: https://catalog.data.gov/dataset/crimes-2001-to-present-398a4</w:t>
              </w:r>
            </w:p>
            <w:p w14:paraId="144266B6" w14:textId="77777777" w:rsidR="00E76824" w:rsidRDefault="00E76824" w:rsidP="00E76824">
              <w:pPr>
                <w:pStyle w:val="Bibliography"/>
                <w:ind w:left="720" w:hanging="720"/>
                <w:rPr>
                  <w:noProof/>
                </w:rPr>
              </w:pPr>
              <w:r>
                <w:rPr>
                  <w:i/>
                  <w:iCs/>
                  <w:noProof/>
                </w:rPr>
                <w:t>Kaggle</w:t>
              </w:r>
              <w:r>
                <w:rPr>
                  <w:noProof/>
                </w:rPr>
                <w:t>. (2018, March 21). Retrieved from https://www.kaggle.com/cityofLA/crime-in-los-angeles</w:t>
              </w:r>
            </w:p>
            <w:p w14:paraId="526B1BAC" w14:textId="77777777" w:rsidR="00E76824" w:rsidRDefault="00E76824" w:rsidP="00E76824">
              <w:pPr>
                <w:pStyle w:val="Bibliography"/>
                <w:ind w:left="720" w:hanging="720"/>
                <w:rPr>
                  <w:noProof/>
                </w:rPr>
              </w:pPr>
              <w:r>
                <w:rPr>
                  <w:i/>
                  <w:iCs/>
                  <w:noProof/>
                </w:rPr>
                <w:t>Los Angeles</w:t>
              </w:r>
              <w:r>
                <w:rPr>
                  <w:noProof/>
                </w:rPr>
                <w:t>. (2018, April 1). Retrieved from Wikipedia.og: https://en.wikipedia.org/wiki/Los_Angeles</w:t>
              </w:r>
            </w:p>
            <w:p w14:paraId="7211813B" w14:textId="77777777" w:rsidR="00E76824" w:rsidRDefault="00E76824" w:rsidP="00E76824">
              <w:pPr>
                <w:pStyle w:val="Bibliography"/>
                <w:ind w:left="720" w:hanging="720"/>
                <w:rPr>
                  <w:noProof/>
                </w:rPr>
              </w:pPr>
              <w:r>
                <w:rPr>
                  <w:i/>
                  <w:iCs/>
                  <w:noProof/>
                </w:rPr>
                <w:t>Los Angeles\History</w:t>
              </w:r>
              <w:r>
                <w:rPr>
                  <w:noProof/>
                </w:rPr>
                <w:t xml:space="preserve">. (2018, March 21). Retrieved from Underweather.com: https://www.wunderground.com/history/airport/KCQT/2015/1/1/CustomHistory.html?dayend=31&amp;monthend=12&amp;yearend=2017&amp;req_city=&amp;req_state=&amp;req_statename=&amp;reqdb.zip=&amp;reqdb.magic=&amp;reqdb.wmo= </w:t>
              </w:r>
            </w:p>
            <w:p w14:paraId="3086A421" w14:textId="3492E49A" w:rsidR="00476FD0" w:rsidRDefault="00476FD0" w:rsidP="00E76824">
              <w:r>
                <w:rPr>
                  <w:b/>
                  <w:bCs/>
                  <w:noProof/>
                </w:rPr>
                <w:fldChar w:fldCharType="end"/>
              </w:r>
            </w:p>
          </w:sdtContent>
        </w:sdt>
      </w:sdtContent>
    </w:sdt>
    <w:p w14:paraId="0258B0B4" w14:textId="77777777" w:rsidR="00E76824" w:rsidRDefault="00E76824" w:rsidP="00E76824"/>
    <w:sectPr w:rsidR="00E7682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43AA4F" w14:textId="77777777" w:rsidR="0014671B" w:rsidRDefault="0014671B" w:rsidP="00C6554A">
      <w:pPr>
        <w:spacing w:before="0" w:after="0" w:line="240" w:lineRule="auto"/>
      </w:pPr>
      <w:r>
        <w:separator/>
      </w:r>
    </w:p>
  </w:endnote>
  <w:endnote w:type="continuationSeparator" w:id="0">
    <w:p w14:paraId="5CF7FA78" w14:textId="77777777" w:rsidR="0014671B" w:rsidRDefault="0014671B" w:rsidP="00C6554A">
      <w:pPr>
        <w:spacing w:before="0" w:after="0" w:line="240" w:lineRule="auto"/>
      </w:pPr>
      <w:r>
        <w:continuationSeparator/>
      </w:r>
    </w:p>
  </w:endnote>
  <w:endnote w:id="1">
    <w:p w14:paraId="3372FD9B" w14:textId="31A31931" w:rsidR="009E6CCD" w:rsidRDefault="009E6CCD">
      <w:pPr>
        <w:pStyle w:val="EndnoteText"/>
      </w:pPr>
      <w:r>
        <w:rPr>
          <w:rStyle w:val="EndnoteReference"/>
        </w:rPr>
        <w:endnoteRef/>
      </w:r>
      <w:r>
        <w:t xml:space="preserve"> </w:t>
      </w:r>
      <w:r w:rsidR="0077328B">
        <w:t>Individual Google searches for definition of the words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345985" w14:textId="77777777" w:rsidR="004F0E58" w:rsidRDefault="004F0E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3D762"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1B385" w14:textId="77777777" w:rsidR="004F0E58" w:rsidRDefault="004F0E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70DBD0" w14:textId="77777777" w:rsidR="0014671B" w:rsidRDefault="0014671B" w:rsidP="00C6554A">
      <w:pPr>
        <w:spacing w:before="0" w:after="0" w:line="240" w:lineRule="auto"/>
      </w:pPr>
      <w:r>
        <w:separator/>
      </w:r>
    </w:p>
  </w:footnote>
  <w:footnote w:type="continuationSeparator" w:id="0">
    <w:p w14:paraId="62882317" w14:textId="77777777" w:rsidR="0014671B" w:rsidRDefault="0014671B" w:rsidP="00C6554A">
      <w:pPr>
        <w:spacing w:before="0" w:after="0" w:line="240" w:lineRule="auto"/>
      </w:pPr>
      <w:r>
        <w:continuationSeparator/>
      </w:r>
    </w:p>
  </w:footnote>
  <w:footnote w:id="1">
    <w:p w14:paraId="048E0E4B" w14:textId="44ABF61F" w:rsidR="00A12AF4" w:rsidRDefault="00A12AF4">
      <w:pPr>
        <w:pStyle w:val="FootnoteText"/>
      </w:pPr>
      <w:r>
        <w:rPr>
          <w:rStyle w:val="FootnoteReference"/>
        </w:rPr>
        <w:footnoteRef/>
      </w:r>
      <w:r>
        <w:t xml:space="preserve"> </w:t>
      </w:r>
      <w:r w:rsidR="00D91736">
        <w:t>City only, not including surrounding areas/suburbs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0B790" w14:textId="1C3F6215" w:rsidR="005A2A0A" w:rsidRDefault="005A2A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56177" w14:textId="46A2780D" w:rsidR="005A2A0A" w:rsidRDefault="005A2A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ECFA9" w14:textId="0CA5AE2F" w:rsidR="005A2A0A" w:rsidRPr="00BE2703" w:rsidRDefault="005A2A0A" w:rsidP="00BE2703">
    <w:pPr>
      <w:pStyle w:val="Header"/>
    </w:pPr>
    <w:bookmarkStart w:id="5" w:name="_GoBack"/>
    <w:bookmarkEnd w:id="5"/>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5E606B" w14:textId="77777777" w:rsidR="00BE2703" w:rsidRDefault="00BE2703">
    <w:pPr>
      <w:pStyle w:val="Header"/>
    </w:pPr>
    <w:r>
      <w:t>Weather and Crime Data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FB90A92"/>
    <w:multiLevelType w:val="hybridMultilevel"/>
    <w:tmpl w:val="4552D0DA"/>
    <w:lvl w:ilvl="0" w:tplc="5FA47D0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CF5184B"/>
    <w:multiLevelType w:val="hybridMultilevel"/>
    <w:tmpl w:val="300A6A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604"/>
    <w:rsid w:val="00047A94"/>
    <w:rsid w:val="0005398E"/>
    <w:rsid w:val="000556D9"/>
    <w:rsid w:val="000A1E9B"/>
    <w:rsid w:val="000B5598"/>
    <w:rsid w:val="000C7BB9"/>
    <w:rsid w:val="00134592"/>
    <w:rsid w:val="001420DA"/>
    <w:rsid w:val="0014671B"/>
    <w:rsid w:val="0016146F"/>
    <w:rsid w:val="0016360C"/>
    <w:rsid w:val="00194A84"/>
    <w:rsid w:val="001F44C5"/>
    <w:rsid w:val="002067AE"/>
    <w:rsid w:val="002075F8"/>
    <w:rsid w:val="00224FDF"/>
    <w:rsid w:val="002442D7"/>
    <w:rsid w:val="00251B1D"/>
    <w:rsid w:val="002554CD"/>
    <w:rsid w:val="00256A81"/>
    <w:rsid w:val="002609E2"/>
    <w:rsid w:val="00293B83"/>
    <w:rsid w:val="002A1A5E"/>
    <w:rsid w:val="002B4294"/>
    <w:rsid w:val="002D5430"/>
    <w:rsid w:val="002F7B45"/>
    <w:rsid w:val="0032277D"/>
    <w:rsid w:val="00330640"/>
    <w:rsid w:val="003312AB"/>
    <w:rsid w:val="00333D0D"/>
    <w:rsid w:val="0035240A"/>
    <w:rsid w:val="00352E88"/>
    <w:rsid w:val="003879B9"/>
    <w:rsid w:val="00393CC8"/>
    <w:rsid w:val="003A67A3"/>
    <w:rsid w:val="003B3A30"/>
    <w:rsid w:val="003F7FEC"/>
    <w:rsid w:val="00410D3F"/>
    <w:rsid w:val="00420DF7"/>
    <w:rsid w:val="00436D71"/>
    <w:rsid w:val="004517F7"/>
    <w:rsid w:val="00476FD0"/>
    <w:rsid w:val="00494BFB"/>
    <w:rsid w:val="004C049F"/>
    <w:rsid w:val="004C4528"/>
    <w:rsid w:val="004C79B0"/>
    <w:rsid w:val="004F0E58"/>
    <w:rsid w:val="005000E2"/>
    <w:rsid w:val="0050270D"/>
    <w:rsid w:val="005149A0"/>
    <w:rsid w:val="00515941"/>
    <w:rsid w:val="005259F4"/>
    <w:rsid w:val="00547771"/>
    <w:rsid w:val="00576043"/>
    <w:rsid w:val="0059422C"/>
    <w:rsid w:val="005A2A0A"/>
    <w:rsid w:val="005B2D24"/>
    <w:rsid w:val="005B31D9"/>
    <w:rsid w:val="005E3EF3"/>
    <w:rsid w:val="005E61EC"/>
    <w:rsid w:val="006079FC"/>
    <w:rsid w:val="00611DF1"/>
    <w:rsid w:val="006405E8"/>
    <w:rsid w:val="00642B0D"/>
    <w:rsid w:val="00644D70"/>
    <w:rsid w:val="00691511"/>
    <w:rsid w:val="00691BE5"/>
    <w:rsid w:val="006A02E7"/>
    <w:rsid w:val="006A3CE7"/>
    <w:rsid w:val="006A5648"/>
    <w:rsid w:val="00721CFC"/>
    <w:rsid w:val="00735AC7"/>
    <w:rsid w:val="00751479"/>
    <w:rsid w:val="007666D0"/>
    <w:rsid w:val="007668B9"/>
    <w:rsid w:val="0077328B"/>
    <w:rsid w:val="007B03E4"/>
    <w:rsid w:val="00807730"/>
    <w:rsid w:val="00827C8E"/>
    <w:rsid w:val="00831242"/>
    <w:rsid w:val="00860EFA"/>
    <w:rsid w:val="00872BA3"/>
    <w:rsid w:val="00897066"/>
    <w:rsid w:val="008E498B"/>
    <w:rsid w:val="009328E7"/>
    <w:rsid w:val="00934864"/>
    <w:rsid w:val="00942BC5"/>
    <w:rsid w:val="009922C9"/>
    <w:rsid w:val="0099380D"/>
    <w:rsid w:val="009A406F"/>
    <w:rsid w:val="009D4E98"/>
    <w:rsid w:val="009E6CCD"/>
    <w:rsid w:val="00A12AF4"/>
    <w:rsid w:val="00A36E77"/>
    <w:rsid w:val="00A422A9"/>
    <w:rsid w:val="00A66AD7"/>
    <w:rsid w:val="00A745E5"/>
    <w:rsid w:val="00AF22A4"/>
    <w:rsid w:val="00B1539F"/>
    <w:rsid w:val="00B22ABD"/>
    <w:rsid w:val="00B33C53"/>
    <w:rsid w:val="00B43BC3"/>
    <w:rsid w:val="00B51DD2"/>
    <w:rsid w:val="00B72A22"/>
    <w:rsid w:val="00B750C1"/>
    <w:rsid w:val="00BB41B2"/>
    <w:rsid w:val="00BE2703"/>
    <w:rsid w:val="00C030FB"/>
    <w:rsid w:val="00C32CDF"/>
    <w:rsid w:val="00C4226D"/>
    <w:rsid w:val="00C57C10"/>
    <w:rsid w:val="00C6336C"/>
    <w:rsid w:val="00C6554A"/>
    <w:rsid w:val="00C75860"/>
    <w:rsid w:val="00C84604"/>
    <w:rsid w:val="00CA3F83"/>
    <w:rsid w:val="00CB15FF"/>
    <w:rsid w:val="00CF0DF0"/>
    <w:rsid w:val="00D80FA9"/>
    <w:rsid w:val="00D91736"/>
    <w:rsid w:val="00DA042B"/>
    <w:rsid w:val="00DC44F7"/>
    <w:rsid w:val="00DC590B"/>
    <w:rsid w:val="00DE757F"/>
    <w:rsid w:val="00DF24E9"/>
    <w:rsid w:val="00E041E0"/>
    <w:rsid w:val="00E61E35"/>
    <w:rsid w:val="00E6591B"/>
    <w:rsid w:val="00E76824"/>
    <w:rsid w:val="00E84B87"/>
    <w:rsid w:val="00EA0D02"/>
    <w:rsid w:val="00ED7C44"/>
    <w:rsid w:val="00F03589"/>
    <w:rsid w:val="00F40247"/>
    <w:rsid w:val="00F45E89"/>
    <w:rsid w:val="00F9144D"/>
    <w:rsid w:val="00F92C9E"/>
    <w:rsid w:val="00FA04D6"/>
    <w:rsid w:val="00FC4763"/>
    <w:rsid w:val="00FC5EE9"/>
    <w:rsid w:val="00FE7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7A24A5"/>
  <w15:chartTrackingRefBased/>
  <w15:docId w15:val="{83120ABE-B9FC-4244-AC0C-7C801692D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393CC8"/>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393CC8"/>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table" w:styleId="TableGrid">
    <w:name w:val="Table Grid"/>
    <w:basedOn w:val="TableNormal"/>
    <w:uiPriority w:val="39"/>
    <w:rsid w:val="000B559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47A94"/>
    <w:rPr>
      <w:color w:val="808080"/>
      <w:shd w:val="clear" w:color="auto" w:fill="E6E6E6"/>
    </w:rPr>
  </w:style>
  <w:style w:type="paragraph" w:styleId="Bibliography">
    <w:name w:val="Bibliography"/>
    <w:basedOn w:val="Normal"/>
    <w:next w:val="Normal"/>
    <w:uiPriority w:val="37"/>
    <w:unhideWhenUsed/>
    <w:rsid w:val="00476FD0"/>
  </w:style>
  <w:style w:type="paragraph" w:styleId="ListParagraph">
    <w:name w:val="List Paragraph"/>
    <w:basedOn w:val="Normal"/>
    <w:uiPriority w:val="34"/>
    <w:unhideWhenUsed/>
    <w:qFormat/>
    <w:rsid w:val="00A66AD7"/>
    <w:pPr>
      <w:ind w:left="720"/>
      <w:contextualSpacing/>
    </w:pPr>
  </w:style>
  <w:style w:type="character" w:customStyle="1" w:styleId="Heading4Char">
    <w:name w:val="Heading 4 Char"/>
    <w:basedOn w:val="DefaultParagraphFont"/>
    <w:link w:val="Heading4"/>
    <w:uiPriority w:val="9"/>
    <w:rsid w:val="00393CC8"/>
    <w:rPr>
      <w:rFonts w:asciiTheme="majorHAnsi" w:eastAsiaTheme="majorEastAsia" w:hAnsiTheme="majorHAnsi" w:cstheme="majorBidi"/>
      <w:i/>
      <w:iCs/>
      <w:color w:val="007789" w:themeColor="accent1" w:themeShade="BF"/>
    </w:rPr>
  </w:style>
  <w:style w:type="character" w:customStyle="1" w:styleId="Heading5Char">
    <w:name w:val="Heading 5 Char"/>
    <w:basedOn w:val="DefaultParagraphFont"/>
    <w:link w:val="Heading5"/>
    <w:uiPriority w:val="9"/>
    <w:rsid w:val="00393CC8"/>
    <w:rPr>
      <w:rFonts w:asciiTheme="majorHAnsi" w:eastAsiaTheme="majorEastAsia" w:hAnsiTheme="majorHAnsi" w:cstheme="majorBidi"/>
      <w:color w:val="007789" w:themeColor="accent1" w:themeShade="BF"/>
    </w:rPr>
  </w:style>
  <w:style w:type="character" w:styleId="EndnoteReference">
    <w:name w:val="endnote reference"/>
    <w:basedOn w:val="DefaultParagraphFont"/>
    <w:uiPriority w:val="99"/>
    <w:semiHidden/>
    <w:unhideWhenUsed/>
    <w:rsid w:val="009E6CCD"/>
    <w:rPr>
      <w:vertAlign w:val="superscript"/>
    </w:rPr>
  </w:style>
  <w:style w:type="character" w:styleId="FootnoteReference">
    <w:name w:val="footnote reference"/>
    <w:basedOn w:val="DefaultParagraphFont"/>
    <w:uiPriority w:val="99"/>
    <w:semiHidden/>
    <w:unhideWhenUsed/>
    <w:rsid w:val="00A12AF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15617">
      <w:bodyDiv w:val="1"/>
      <w:marLeft w:val="0"/>
      <w:marRight w:val="0"/>
      <w:marTop w:val="0"/>
      <w:marBottom w:val="0"/>
      <w:divBdr>
        <w:top w:val="none" w:sz="0" w:space="0" w:color="auto"/>
        <w:left w:val="none" w:sz="0" w:space="0" w:color="auto"/>
        <w:bottom w:val="none" w:sz="0" w:space="0" w:color="auto"/>
        <w:right w:val="none" w:sz="0" w:space="0" w:color="auto"/>
      </w:divBdr>
    </w:div>
    <w:div w:id="160237875">
      <w:bodyDiv w:val="1"/>
      <w:marLeft w:val="0"/>
      <w:marRight w:val="0"/>
      <w:marTop w:val="0"/>
      <w:marBottom w:val="0"/>
      <w:divBdr>
        <w:top w:val="none" w:sz="0" w:space="0" w:color="auto"/>
        <w:left w:val="none" w:sz="0" w:space="0" w:color="auto"/>
        <w:bottom w:val="none" w:sz="0" w:space="0" w:color="auto"/>
        <w:right w:val="none" w:sz="0" w:space="0" w:color="auto"/>
      </w:divBdr>
    </w:div>
    <w:div w:id="449859479">
      <w:bodyDiv w:val="1"/>
      <w:marLeft w:val="0"/>
      <w:marRight w:val="0"/>
      <w:marTop w:val="0"/>
      <w:marBottom w:val="0"/>
      <w:divBdr>
        <w:top w:val="none" w:sz="0" w:space="0" w:color="auto"/>
        <w:left w:val="none" w:sz="0" w:space="0" w:color="auto"/>
        <w:bottom w:val="none" w:sz="0" w:space="0" w:color="auto"/>
        <w:right w:val="none" w:sz="0" w:space="0" w:color="auto"/>
      </w:divBdr>
    </w:div>
    <w:div w:id="456065725">
      <w:bodyDiv w:val="1"/>
      <w:marLeft w:val="0"/>
      <w:marRight w:val="0"/>
      <w:marTop w:val="0"/>
      <w:marBottom w:val="0"/>
      <w:divBdr>
        <w:top w:val="none" w:sz="0" w:space="0" w:color="auto"/>
        <w:left w:val="none" w:sz="0" w:space="0" w:color="auto"/>
        <w:bottom w:val="none" w:sz="0" w:space="0" w:color="auto"/>
        <w:right w:val="none" w:sz="0" w:space="0" w:color="auto"/>
      </w:divBdr>
    </w:div>
    <w:div w:id="534344775">
      <w:bodyDiv w:val="1"/>
      <w:marLeft w:val="0"/>
      <w:marRight w:val="0"/>
      <w:marTop w:val="0"/>
      <w:marBottom w:val="0"/>
      <w:divBdr>
        <w:top w:val="none" w:sz="0" w:space="0" w:color="auto"/>
        <w:left w:val="none" w:sz="0" w:space="0" w:color="auto"/>
        <w:bottom w:val="none" w:sz="0" w:space="0" w:color="auto"/>
        <w:right w:val="none" w:sz="0" w:space="0" w:color="auto"/>
      </w:divBdr>
    </w:div>
    <w:div w:id="552084914">
      <w:bodyDiv w:val="1"/>
      <w:marLeft w:val="0"/>
      <w:marRight w:val="0"/>
      <w:marTop w:val="0"/>
      <w:marBottom w:val="0"/>
      <w:divBdr>
        <w:top w:val="none" w:sz="0" w:space="0" w:color="auto"/>
        <w:left w:val="none" w:sz="0" w:space="0" w:color="auto"/>
        <w:bottom w:val="none" w:sz="0" w:space="0" w:color="auto"/>
        <w:right w:val="none" w:sz="0" w:space="0" w:color="auto"/>
      </w:divBdr>
    </w:div>
    <w:div w:id="575668610">
      <w:bodyDiv w:val="1"/>
      <w:marLeft w:val="0"/>
      <w:marRight w:val="0"/>
      <w:marTop w:val="0"/>
      <w:marBottom w:val="0"/>
      <w:divBdr>
        <w:top w:val="none" w:sz="0" w:space="0" w:color="auto"/>
        <w:left w:val="none" w:sz="0" w:space="0" w:color="auto"/>
        <w:bottom w:val="none" w:sz="0" w:space="0" w:color="auto"/>
        <w:right w:val="none" w:sz="0" w:space="0" w:color="auto"/>
      </w:divBdr>
    </w:div>
    <w:div w:id="590160110">
      <w:bodyDiv w:val="1"/>
      <w:marLeft w:val="0"/>
      <w:marRight w:val="0"/>
      <w:marTop w:val="0"/>
      <w:marBottom w:val="0"/>
      <w:divBdr>
        <w:top w:val="none" w:sz="0" w:space="0" w:color="auto"/>
        <w:left w:val="none" w:sz="0" w:space="0" w:color="auto"/>
        <w:bottom w:val="none" w:sz="0" w:space="0" w:color="auto"/>
        <w:right w:val="none" w:sz="0" w:space="0" w:color="auto"/>
      </w:divBdr>
    </w:div>
    <w:div w:id="967007621">
      <w:bodyDiv w:val="1"/>
      <w:marLeft w:val="0"/>
      <w:marRight w:val="0"/>
      <w:marTop w:val="0"/>
      <w:marBottom w:val="0"/>
      <w:divBdr>
        <w:top w:val="none" w:sz="0" w:space="0" w:color="auto"/>
        <w:left w:val="none" w:sz="0" w:space="0" w:color="auto"/>
        <w:bottom w:val="none" w:sz="0" w:space="0" w:color="auto"/>
        <w:right w:val="none" w:sz="0" w:space="0" w:color="auto"/>
      </w:divBdr>
    </w:div>
    <w:div w:id="1267082465">
      <w:bodyDiv w:val="1"/>
      <w:marLeft w:val="0"/>
      <w:marRight w:val="0"/>
      <w:marTop w:val="0"/>
      <w:marBottom w:val="0"/>
      <w:divBdr>
        <w:top w:val="none" w:sz="0" w:space="0" w:color="auto"/>
        <w:left w:val="none" w:sz="0" w:space="0" w:color="auto"/>
        <w:bottom w:val="none" w:sz="0" w:space="0" w:color="auto"/>
        <w:right w:val="none" w:sz="0" w:space="0" w:color="auto"/>
      </w:divBdr>
    </w:div>
    <w:div w:id="1427847169">
      <w:bodyDiv w:val="1"/>
      <w:marLeft w:val="0"/>
      <w:marRight w:val="0"/>
      <w:marTop w:val="0"/>
      <w:marBottom w:val="0"/>
      <w:divBdr>
        <w:top w:val="none" w:sz="0" w:space="0" w:color="auto"/>
        <w:left w:val="none" w:sz="0" w:space="0" w:color="auto"/>
        <w:bottom w:val="none" w:sz="0" w:space="0" w:color="auto"/>
        <w:right w:val="none" w:sz="0" w:space="0" w:color="auto"/>
      </w:divBdr>
    </w:div>
    <w:div w:id="1482429401">
      <w:bodyDiv w:val="1"/>
      <w:marLeft w:val="0"/>
      <w:marRight w:val="0"/>
      <w:marTop w:val="0"/>
      <w:marBottom w:val="0"/>
      <w:divBdr>
        <w:top w:val="none" w:sz="0" w:space="0" w:color="auto"/>
        <w:left w:val="none" w:sz="0" w:space="0" w:color="auto"/>
        <w:bottom w:val="none" w:sz="0" w:space="0" w:color="auto"/>
        <w:right w:val="none" w:sz="0" w:space="0" w:color="auto"/>
      </w:divBdr>
    </w:div>
    <w:div w:id="1575630337">
      <w:bodyDiv w:val="1"/>
      <w:marLeft w:val="0"/>
      <w:marRight w:val="0"/>
      <w:marTop w:val="0"/>
      <w:marBottom w:val="0"/>
      <w:divBdr>
        <w:top w:val="none" w:sz="0" w:space="0" w:color="auto"/>
        <w:left w:val="none" w:sz="0" w:space="0" w:color="auto"/>
        <w:bottom w:val="none" w:sz="0" w:space="0" w:color="auto"/>
        <w:right w:val="none" w:sz="0" w:space="0" w:color="auto"/>
      </w:divBdr>
    </w:div>
    <w:div w:id="1673947853">
      <w:bodyDiv w:val="1"/>
      <w:marLeft w:val="0"/>
      <w:marRight w:val="0"/>
      <w:marTop w:val="0"/>
      <w:marBottom w:val="0"/>
      <w:divBdr>
        <w:top w:val="none" w:sz="0" w:space="0" w:color="auto"/>
        <w:left w:val="none" w:sz="0" w:space="0" w:color="auto"/>
        <w:bottom w:val="none" w:sz="0" w:space="0" w:color="auto"/>
        <w:right w:val="none" w:sz="0" w:space="0" w:color="auto"/>
      </w:divBdr>
    </w:div>
    <w:div w:id="1807358363">
      <w:bodyDiv w:val="1"/>
      <w:marLeft w:val="0"/>
      <w:marRight w:val="0"/>
      <w:marTop w:val="0"/>
      <w:marBottom w:val="0"/>
      <w:divBdr>
        <w:top w:val="none" w:sz="0" w:space="0" w:color="auto"/>
        <w:left w:val="none" w:sz="0" w:space="0" w:color="auto"/>
        <w:bottom w:val="none" w:sz="0" w:space="0" w:color="auto"/>
        <w:right w:val="none" w:sz="0" w:space="0" w:color="auto"/>
      </w:divBdr>
    </w:div>
    <w:div w:id="2027973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microsoft.com/office/2007/relationships/hdphoto" Target="media/hdphoto2.wdp"/><Relationship Id="rId18" Type="http://schemas.openxmlformats.org/officeDocument/2006/relationships/header" Target="header1.xml"/><Relationship Id="rId26" Type="http://schemas.openxmlformats.org/officeDocument/2006/relationships/image" Target="media/image40.png"/><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6.tmp"/><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5.tmp"/><Relationship Id="rId32" Type="http://schemas.openxmlformats.org/officeDocument/2006/relationships/image" Target="media/image12.tmp"/><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28" Type="http://schemas.openxmlformats.org/officeDocument/2006/relationships/image" Target="media/image7.tmp"/><Relationship Id="rId10" Type="http://schemas.openxmlformats.org/officeDocument/2006/relationships/image" Target="media/image3.png"/><Relationship Id="rId19" Type="http://schemas.openxmlformats.org/officeDocument/2006/relationships/header" Target="header2.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3.xml"/><Relationship Id="rId27" Type="http://schemas.openxmlformats.org/officeDocument/2006/relationships/image" Target="media/image50.png"/><Relationship Id="rId30" Type="http://schemas.openxmlformats.org/officeDocument/2006/relationships/image" Target="media/image10.tmp"/><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key\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Chi181</b:Tag>
    <b:SourceType>InternetSite</b:SourceType>
    <b:Guid>{D3D3E49A-D401-49A0-B47F-CED6CA53C2F4}</b:Guid>
    <b:Title>Chicago\History</b:Title>
    <b:InternetSiteTitle>wunderground.com</b:InternetSiteTitle>
    <b:Year>2018</b:Year>
    <b:Month>March</b:Month>
    <b:Day>21</b:Day>
    <b:URL>https://www.wunderground.com/history/airport/KORD/2015/1/1/CustomHistory.html?dayend=31&amp;monthend=12&amp;yearend=2017&amp;req_city=&amp;req_state=&amp;req_statename=&amp;reqdb.zip=&amp;reqdb.magic=&amp;reqdb.wmo=</b:URL>
    <b:RefOrder>3</b:RefOrder>
  </b:Source>
  <b:Source>
    <b:Tag>WkC</b:Tag>
    <b:SourceType>InternetSite</b:SourceType>
    <b:Guid>{542D7E91-0955-4F92-A4FB-E3248CCEF165}</b:Guid>
    <b:Title>Chicago</b:Title>
    <b:InternetSiteTitle>Wikipedia.org</b:InternetSiteTitle>
    <b:Year>2018</b:Year>
    <b:Month>April</b:Month>
    <b:Day>1</b:Day>
    <b:URL>https://en.wikipedia.org/wiki/Chicago</b:URL>
    <b:RefOrder>1</b:RefOrder>
  </b:Source>
  <b:Source>
    <b:Tag>CLA</b:Tag>
    <b:SourceType>InternetSite</b:SourceType>
    <b:Guid>{8C7BF725-FD9B-4D3D-8560-36AC787E2A3F}</b:Guid>
    <b:Title>Crime in Los Angeles</b:Title>
    <b:Year>2018</b:Year>
    <b:Month>March</b:Month>
    <b:Day>21</b:Day>
    <b:URL>https://www.kaggle.com/cityofLA/crime-in-los-angeles/data</b:URL>
    <b:InternetSiteTitle>kaggle.com</b:InternetSiteTitle>
    <b:RefOrder>4</b:RefOrder>
  </b:Source>
  <b:Source>
    <b:Tag>CC</b:Tag>
    <b:SourceType>InternetSite</b:SourceType>
    <b:Guid>{B79EA353-C10D-48F6-BA49-7512EC38CFC5}</b:Guid>
    <b:Title>City of Chicago\data.cityofchicago.org</b:Title>
    <b:InternetSiteTitle>Data.Gov</b:InternetSiteTitle>
    <b:Year>2018</b:Year>
    <b:Month>March</b:Month>
    <b:Day>21</b:Day>
    <b:URL>https://catalog.data.gov/dataset/crimes-2001-to-present-398a4</b:URL>
    <b:RefOrder>5</b:RefOrder>
  </b:Source>
  <b:Source>
    <b:Tag>WLA</b:Tag>
    <b:SourceType>InternetSite</b:SourceType>
    <b:Guid>{A82FB1E2-4129-451E-A4A2-BC8470DA7B2F}</b:Guid>
    <b:Title>Los Angeles\History</b:Title>
    <b:InternetSiteTitle>Underweather.com</b:InternetSiteTitle>
    <b:Year>2018</b:Year>
    <b:Month>March</b:Month>
    <b:Day>21</b:Day>
    <b:URL>https://www.wunderground.com/history/airport/KCQT/2015/1/1/CustomHistory.html?dayend=31&amp;monthend=12&amp;yearend=2017&amp;req_city=&amp;req_state=&amp;req_statename=&amp;reqdb.zip=&amp;reqdb.magic=&amp;reqdb.wmo=</b:URL>
    <b:RefOrder>6</b:RefOrder>
  </b:Source>
  <b:Source>
    <b:Tag>WKLA</b:Tag>
    <b:SourceType>InternetSite</b:SourceType>
    <b:Guid>{263A05DE-0D6D-4FC8-8051-4A266C2E075A}</b:Guid>
    <b:Title>Los Angeles</b:Title>
    <b:InternetSiteTitle>Wikipedia.og</b:InternetSiteTitle>
    <b:Year>2018</b:Year>
    <b:Month>April</b:Month>
    <b:Day>1</b:Day>
    <b:URL>https://en.wikipedia.org/wiki/Los_Angeles</b:URL>
    <b:RefOrder>2</b:RefOrder>
  </b:Source>
</b:Sources>
</file>

<file path=customXml/itemProps1.xml><?xml version="1.0" encoding="utf-8"?>
<ds:datastoreItem xmlns:ds="http://schemas.openxmlformats.org/officeDocument/2006/customXml" ds:itemID="{F8ED127E-F000-4B42-AD32-E5BA4C450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2025</TotalTime>
  <Pages>10</Pages>
  <Words>1056</Words>
  <Characters>6024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Montoya</dc:creator>
  <cp:keywords/>
  <dc:description/>
  <cp:lastModifiedBy>Michael Montoya</cp:lastModifiedBy>
  <cp:revision>106</cp:revision>
  <dcterms:created xsi:type="dcterms:W3CDTF">2018-03-31T18:30:00Z</dcterms:created>
  <dcterms:modified xsi:type="dcterms:W3CDTF">2018-04-03T03:38:00Z</dcterms:modified>
</cp:coreProperties>
</file>